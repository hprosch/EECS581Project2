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5FB9" w14:textId="7AF30187" w:rsidR="00D67126" w:rsidRPr="00A45823" w:rsidRDefault="00457942">
      <w:pPr>
        <w:pStyle w:val="Title"/>
        <w:jc w:val="right"/>
      </w:pPr>
      <w:r>
        <w:t>Project 2: Enhance Another Team’s Minesweeper</w:t>
      </w:r>
    </w:p>
    <w:p w14:paraId="5ACE1F90" w14:textId="3146C7DD" w:rsidR="00D67126" w:rsidRPr="00A45823" w:rsidRDefault="00CE44AF">
      <w:pPr>
        <w:pStyle w:val="Title"/>
        <w:jc w:val="right"/>
      </w:pPr>
      <w:fldSimple w:instr=" TITLE  \* MERGEFORMAT ">
        <w:r>
          <w:t>Software Architecture</w:t>
        </w:r>
        <w:r w:rsidR="00455858">
          <w:t xml:space="preserve"> </w:t>
        </w:r>
        <w:r>
          <w:t>Document</w:t>
        </w:r>
      </w:fldSimple>
    </w:p>
    <w:p w14:paraId="309DABC2" w14:textId="77777777" w:rsidR="00D67126" w:rsidRPr="00A45823" w:rsidRDefault="00D67126">
      <w:pPr>
        <w:pStyle w:val="Title"/>
        <w:jc w:val="right"/>
      </w:pPr>
    </w:p>
    <w:p w14:paraId="2BD30027" w14:textId="46F30B9B" w:rsidR="00D67126" w:rsidRPr="00A45823" w:rsidRDefault="00D67126">
      <w:pPr>
        <w:pStyle w:val="Title"/>
        <w:jc w:val="right"/>
        <w:rPr>
          <w:sz w:val="28"/>
        </w:rPr>
      </w:pPr>
      <w:r w:rsidRPr="00A45823">
        <w:rPr>
          <w:sz w:val="28"/>
        </w:rPr>
        <w:t xml:space="preserve">Version </w:t>
      </w:r>
      <w:r w:rsidR="00457942">
        <w:rPr>
          <w:sz w:val="28"/>
        </w:rPr>
        <w:t>1</w:t>
      </w:r>
      <w:r w:rsidRPr="00A45823">
        <w:rPr>
          <w:sz w:val="28"/>
        </w:rPr>
        <w:t>.</w:t>
      </w:r>
      <w:r w:rsidR="00540058">
        <w:rPr>
          <w:sz w:val="28"/>
        </w:rPr>
        <w:t>1</w:t>
      </w:r>
    </w:p>
    <w:p w14:paraId="58B9A75E" w14:textId="77777777" w:rsidR="00D67126" w:rsidRPr="00A45823" w:rsidRDefault="00D67126">
      <w:pPr>
        <w:pStyle w:val="InfoBlue"/>
      </w:pPr>
    </w:p>
    <w:p w14:paraId="65569AC3" w14:textId="77777777" w:rsidR="00D67126" w:rsidRPr="00A45823" w:rsidRDefault="00D67126">
      <w:pPr>
        <w:pStyle w:val="InfoBlue"/>
      </w:pPr>
    </w:p>
    <w:p w14:paraId="0A95F9F0" w14:textId="77777777" w:rsidR="00D67126" w:rsidRPr="00A45823" w:rsidRDefault="00D67126">
      <w:pPr>
        <w:pStyle w:val="Title"/>
        <w:rPr>
          <w:sz w:val="28"/>
        </w:rPr>
      </w:pPr>
    </w:p>
    <w:p w14:paraId="36A21C24" w14:textId="77777777" w:rsidR="00D67126" w:rsidRPr="00A45823" w:rsidRDefault="00D67126">
      <w:pPr>
        <w:sectPr w:rsidR="00D67126" w:rsidRPr="00A45823">
          <w:headerReference w:type="default" r:id="rId8"/>
          <w:footerReference w:type="even" r:id="rId9"/>
          <w:pgSz w:w="12240" w:h="15840" w:code="1"/>
          <w:pgMar w:top="1440" w:right="1440" w:bottom="1440" w:left="1440" w:header="720" w:footer="720" w:gutter="0"/>
          <w:cols w:space="720"/>
          <w:vAlign w:val="center"/>
        </w:sectPr>
      </w:pPr>
    </w:p>
    <w:p w14:paraId="041E7483" w14:textId="77777777" w:rsidR="00D67126" w:rsidRPr="00A45823" w:rsidRDefault="00D67126">
      <w:pPr>
        <w:pStyle w:val="Title"/>
      </w:pPr>
      <w:r w:rsidRPr="00A45823">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D67126" w:rsidRPr="00A45823" w14:paraId="0DE4F8AA" w14:textId="77777777">
        <w:tc>
          <w:tcPr>
            <w:tcW w:w="2304" w:type="dxa"/>
          </w:tcPr>
          <w:p w14:paraId="1F687A7E" w14:textId="77777777" w:rsidR="00D67126" w:rsidRPr="00A45823" w:rsidRDefault="00D67126">
            <w:pPr>
              <w:pStyle w:val="Tabletext"/>
              <w:jc w:val="center"/>
              <w:rPr>
                <w:b/>
              </w:rPr>
            </w:pPr>
            <w:r w:rsidRPr="00A45823">
              <w:rPr>
                <w:b/>
              </w:rPr>
              <w:t>Date</w:t>
            </w:r>
          </w:p>
        </w:tc>
        <w:tc>
          <w:tcPr>
            <w:tcW w:w="1152" w:type="dxa"/>
          </w:tcPr>
          <w:p w14:paraId="062FF065" w14:textId="77777777" w:rsidR="00D67126" w:rsidRPr="00A45823" w:rsidRDefault="00D67126">
            <w:pPr>
              <w:pStyle w:val="Tabletext"/>
              <w:jc w:val="center"/>
              <w:rPr>
                <w:b/>
              </w:rPr>
            </w:pPr>
            <w:r w:rsidRPr="00A45823">
              <w:rPr>
                <w:b/>
              </w:rPr>
              <w:t>Version</w:t>
            </w:r>
          </w:p>
        </w:tc>
        <w:tc>
          <w:tcPr>
            <w:tcW w:w="3744" w:type="dxa"/>
          </w:tcPr>
          <w:p w14:paraId="78260424" w14:textId="77777777" w:rsidR="00D67126" w:rsidRPr="00A45823" w:rsidRDefault="00D67126">
            <w:pPr>
              <w:pStyle w:val="Tabletext"/>
              <w:jc w:val="center"/>
              <w:rPr>
                <w:b/>
              </w:rPr>
            </w:pPr>
            <w:r w:rsidRPr="00A45823">
              <w:rPr>
                <w:b/>
              </w:rPr>
              <w:t>Description</w:t>
            </w:r>
          </w:p>
        </w:tc>
        <w:tc>
          <w:tcPr>
            <w:tcW w:w="2304" w:type="dxa"/>
          </w:tcPr>
          <w:p w14:paraId="6579D4C8" w14:textId="77777777" w:rsidR="00D67126" w:rsidRPr="00A45823" w:rsidRDefault="00D67126">
            <w:pPr>
              <w:pStyle w:val="Tabletext"/>
              <w:jc w:val="center"/>
              <w:rPr>
                <w:b/>
              </w:rPr>
            </w:pPr>
            <w:r w:rsidRPr="00A45823">
              <w:rPr>
                <w:b/>
              </w:rPr>
              <w:t>Author</w:t>
            </w:r>
          </w:p>
        </w:tc>
      </w:tr>
      <w:tr w:rsidR="00D67126" w:rsidRPr="00A45823" w14:paraId="4734F9EB" w14:textId="77777777">
        <w:tc>
          <w:tcPr>
            <w:tcW w:w="2304" w:type="dxa"/>
          </w:tcPr>
          <w:p w14:paraId="24245CD7" w14:textId="167BA433" w:rsidR="00D67126" w:rsidRPr="00A45823" w:rsidRDefault="00F05403">
            <w:pPr>
              <w:pStyle w:val="Tabletext"/>
            </w:pPr>
            <w:r>
              <w:t>06/OCT/2026</w:t>
            </w:r>
          </w:p>
        </w:tc>
        <w:tc>
          <w:tcPr>
            <w:tcW w:w="1152" w:type="dxa"/>
          </w:tcPr>
          <w:p w14:paraId="220A57BC" w14:textId="5DA52392" w:rsidR="00D67126" w:rsidRPr="00A45823" w:rsidRDefault="00F05403">
            <w:pPr>
              <w:pStyle w:val="Tabletext"/>
            </w:pPr>
            <w:r>
              <w:t>1.0</w:t>
            </w:r>
          </w:p>
        </w:tc>
        <w:tc>
          <w:tcPr>
            <w:tcW w:w="3744" w:type="dxa"/>
          </w:tcPr>
          <w:p w14:paraId="01D4808C" w14:textId="55439220" w:rsidR="00D67126" w:rsidRPr="00A45823" w:rsidRDefault="00F05403">
            <w:pPr>
              <w:pStyle w:val="Tabletext"/>
            </w:pPr>
            <w:r>
              <w:t>Create initial document</w:t>
            </w:r>
          </w:p>
        </w:tc>
        <w:tc>
          <w:tcPr>
            <w:tcW w:w="2304" w:type="dxa"/>
          </w:tcPr>
          <w:p w14:paraId="505425A5" w14:textId="25A0F7A3" w:rsidR="00D67126" w:rsidRPr="00A45823" w:rsidRDefault="00F05403">
            <w:pPr>
              <w:pStyle w:val="Tabletext"/>
            </w:pPr>
            <w:r>
              <w:t>Hannah Prosch</w:t>
            </w:r>
          </w:p>
        </w:tc>
      </w:tr>
      <w:tr w:rsidR="00D67126" w:rsidRPr="00A45823" w14:paraId="31DAA303" w14:textId="77777777">
        <w:tc>
          <w:tcPr>
            <w:tcW w:w="2304" w:type="dxa"/>
          </w:tcPr>
          <w:p w14:paraId="56648815" w14:textId="5FFC9B00" w:rsidR="00D67126" w:rsidRPr="00A45823" w:rsidRDefault="00955232">
            <w:pPr>
              <w:pStyle w:val="Tabletext"/>
            </w:pPr>
            <w:r>
              <w:t>08/OCT/2026</w:t>
            </w:r>
          </w:p>
        </w:tc>
        <w:tc>
          <w:tcPr>
            <w:tcW w:w="1152" w:type="dxa"/>
          </w:tcPr>
          <w:p w14:paraId="69C5740E" w14:textId="18E26226" w:rsidR="00D67126" w:rsidRPr="00A45823" w:rsidRDefault="00955232">
            <w:pPr>
              <w:pStyle w:val="Tabletext"/>
            </w:pPr>
            <w:r>
              <w:t>1.1</w:t>
            </w:r>
          </w:p>
        </w:tc>
        <w:tc>
          <w:tcPr>
            <w:tcW w:w="3744" w:type="dxa"/>
          </w:tcPr>
          <w:p w14:paraId="5702228A" w14:textId="089C2704" w:rsidR="00D67126" w:rsidRPr="00A45823" w:rsidRDefault="00955232">
            <w:pPr>
              <w:pStyle w:val="Tabletext"/>
            </w:pPr>
            <w:r>
              <w:t>Added documentation for new feature functions</w:t>
            </w:r>
          </w:p>
        </w:tc>
        <w:tc>
          <w:tcPr>
            <w:tcW w:w="2304" w:type="dxa"/>
          </w:tcPr>
          <w:p w14:paraId="07F3DFBA" w14:textId="468C405F" w:rsidR="00D67126" w:rsidRPr="00A45823" w:rsidRDefault="00955232">
            <w:pPr>
              <w:pStyle w:val="Tabletext"/>
            </w:pPr>
            <w:r>
              <w:t>Hannah Prosch</w:t>
            </w:r>
          </w:p>
        </w:tc>
      </w:tr>
      <w:tr w:rsidR="00D67126" w:rsidRPr="00A45823" w14:paraId="002CE4EF" w14:textId="77777777">
        <w:tc>
          <w:tcPr>
            <w:tcW w:w="2304" w:type="dxa"/>
          </w:tcPr>
          <w:p w14:paraId="2BAC65A9" w14:textId="77777777" w:rsidR="00D67126" w:rsidRPr="00A45823" w:rsidRDefault="00D67126">
            <w:pPr>
              <w:pStyle w:val="Tabletext"/>
            </w:pPr>
          </w:p>
        </w:tc>
        <w:tc>
          <w:tcPr>
            <w:tcW w:w="1152" w:type="dxa"/>
          </w:tcPr>
          <w:p w14:paraId="0FC4C762" w14:textId="77777777" w:rsidR="00D67126" w:rsidRPr="00A45823" w:rsidRDefault="00D67126">
            <w:pPr>
              <w:pStyle w:val="Tabletext"/>
            </w:pPr>
          </w:p>
        </w:tc>
        <w:tc>
          <w:tcPr>
            <w:tcW w:w="3744" w:type="dxa"/>
          </w:tcPr>
          <w:p w14:paraId="0B21BCEB" w14:textId="77777777" w:rsidR="00D67126" w:rsidRPr="00A45823" w:rsidRDefault="00D67126">
            <w:pPr>
              <w:pStyle w:val="Tabletext"/>
            </w:pPr>
          </w:p>
        </w:tc>
        <w:tc>
          <w:tcPr>
            <w:tcW w:w="2304" w:type="dxa"/>
          </w:tcPr>
          <w:p w14:paraId="28592D55" w14:textId="77777777" w:rsidR="00D67126" w:rsidRPr="00A45823" w:rsidRDefault="00D67126">
            <w:pPr>
              <w:pStyle w:val="Tabletext"/>
            </w:pPr>
          </w:p>
        </w:tc>
      </w:tr>
      <w:tr w:rsidR="00D67126" w:rsidRPr="00A45823" w14:paraId="295ACAD4" w14:textId="77777777">
        <w:tc>
          <w:tcPr>
            <w:tcW w:w="2304" w:type="dxa"/>
          </w:tcPr>
          <w:p w14:paraId="55574A23" w14:textId="77777777" w:rsidR="00D67126" w:rsidRPr="00A45823" w:rsidRDefault="00D67126">
            <w:pPr>
              <w:pStyle w:val="Tabletext"/>
            </w:pPr>
          </w:p>
        </w:tc>
        <w:tc>
          <w:tcPr>
            <w:tcW w:w="1152" w:type="dxa"/>
          </w:tcPr>
          <w:p w14:paraId="10C40C17" w14:textId="77777777" w:rsidR="00D67126" w:rsidRPr="00A45823" w:rsidRDefault="00D67126">
            <w:pPr>
              <w:pStyle w:val="Tabletext"/>
            </w:pPr>
          </w:p>
        </w:tc>
        <w:tc>
          <w:tcPr>
            <w:tcW w:w="3744" w:type="dxa"/>
          </w:tcPr>
          <w:p w14:paraId="4C109B62" w14:textId="77777777" w:rsidR="00D67126" w:rsidRPr="00A45823" w:rsidRDefault="00D67126">
            <w:pPr>
              <w:pStyle w:val="Tabletext"/>
            </w:pPr>
          </w:p>
        </w:tc>
        <w:tc>
          <w:tcPr>
            <w:tcW w:w="2304" w:type="dxa"/>
          </w:tcPr>
          <w:p w14:paraId="3425CDF4" w14:textId="77777777" w:rsidR="00D67126" w:rsidRPr="00A45823" w:rsidRDefault="00D67126">
            <w:pPr>
              <w:pStyle w:val="Tabletext"/>
            </w:pPr>
          </w:p>
        </w:tc>
      </w:tr>
    </w:tbl>
    <w:p w14:paraId="1B2401E8" w14:textId="77777777" w:rsidR="00D67126" w:rsidRPr="00A45823" w:rsidRDefault="00D67126"/>
    <w:p w14:paraId="4F69E16B" w14:textId="77777777" w:rsidR="00D67126" w:rsidRPr="00A45823" w:rsidRDefault="00D67126">
      <w:pPr>
        <w:pStyle w:val="Title"/>
      </w:pPr>
      <w:r w:rsidRPr="00A45823">
        <w:br w:type="page"/>
      </w:r>
      <w:r w:rsidRPr="00A45823">
        <w:lastRenderedPageBreak/>
        <w:t>Table of Contents</w:t>
      </w:r>
    </w:p>
    <w:p w14:paraId="2BF9B24B" w14:textId="77777777" w:rsidR="00D67126" w:rsidRPr="00A45823" w:rsidRDefault="00D67126">
      <w:pPr>
        <w:pStyle w:val="TOC1"/>
        <w:tabs>
          <w:tab w:val="left" w:pos="432"/>
        </w:tabs>
        <w:rPr>
          <w:sz w:val="24"/>
          <w:szCs w:val="24"/>
        </w:rPr>
      </w:pPr>
      <w:r w:rsidRPr="00A45823">
        <w:fldChar w:fldCharType="begin"/>
      </w:r>
      <w:r w:rsidRPr="00A45823">
        <w:instrText xml:space="preserve"> TOC \o "1-3" </w:instrText>
      </w:r>
      <w:r w:rsidRPr="00A45823">
        <w:fldChar w:fldCharType="separate"/>
      </w:r>
      <w:r w:rsidRPr="00A45823">
        <w:t>1.</w:t>
      </w:r>
      <w:r w:rsidRPr="00A45823">
        <w:rPr>
          <w:sz w:val="24"/>
          <w:szCs w:val="24"/>
        </w:rPr>
        <w:tab/>
      </w:r>
      <w:r w:rsidRPr="00A45823">
        <w:t>Introduction</w:t>
      </w:r>
      <w:r w:rsidRPr="00A45823">
        <w:tab/>
      </w:r>
      <w:r w:rsidRPr="00A45823">
        <w:fldChar w:fldCharType="begin"/>
      </w:r>
      <w:r w:rsidRPr="00A45823">
        <w:instrText xml:space="preserve"> PAGEREF _Toc6187927 \h </w:instrText>
      </w:r>
      <w:r w:rsidRPr="00A45823">
        <w:fldChar w:fldCharType="separate"/>
      </w:r>
      <w:r w:rsidR="00A45823">
        <w:rPr>
          <w:noProof/>
        </w:rPr>
        <w:t>4</w:t>
      </w:r>
      <w:r w:rsidRPr="00A45823">
        <w:fldChar w:fldCharType="end"/>
      </w:r>
    </w:p>
    <w:p w14:paraId="2539BAB8" w14:textId="77777777" w:rsidR="00D67126" w:rsidRPr="00A45823" w:rsidRDefault="00D67126">
      <w:pPr>
        <w:pStyle w:val="TOC2"/>
        <w:tabs>
          <w:tab w:val="left" w:pos="1000"/>
        </w:tabs>
        <w:rPr>
          <w:sz w:val="24"/>
          <w:szCs w:val="24"/>
        </w:rPr>
      </w:pPr>
      <w:r w:rsidRPr="00A45823">
        <w:t>1.1</w:t>
      </w:r>
      <w:r w:rsidRPr="00A45823">
        <w:rPr>
          <w:sz w:val="24"/>
          <w:szCs w:val="24"/>
        </w:rPr>
        <w:tab/>
      </w:r>
      <w:r w:rsidRPr="00A45823">
        <w:t>Purpose</w:t>
      </w:r>
      <w:r w:rsidRPr="00A45823">
        <w:tab/>
      </w:r>
      <w:r w:rsidRPr="00A45823">
        <w:fldChar w:fldCharType="begin"/>
      </w:r>
      <w:r w:rsidRPr="00A45823">
        <w:instrText xml:space="preserve"> PAGEREF _Toc6187928 \h </w:instrText>
      </w:r>
      <w:r w:rsidRPr="00A45823">
        <w:fldChar w:fldCharType="separate"/>
      </w:r>
      <w:r w:rsidR="00A45823">
        <w:rPr>
          <w:noProof/>
        </w:rPr>
        <w:t>4</w:t>
      </w:r>
      <w:r w:rsidRPr="00A45823">
        <w:fldChar w:fldCharType="end"/>
      </w:r>
    </w:p>
    <w:p w14:paraId="32BCE5A8" w14:textId="77777777" w:rsidR="00D67126" w:rsidRPr="00A45823" w:rsidRDefault="00D67126">
      <w:pPr>
        <w:pStyle w:val="TOC2"/>
        <w:tabs>
          <w:tab w:val="left" w:pos="1000"/>
        </w:tabs>
        <w:rPr>
          <w:sz w:val="24"/>
          <w:szCs w:val="24"/>
        </w:rPr>
      </w:pPr>
      <w:r w:rsidRPr="00A45823">
        <w:t>1.2</w:t>
      </w:r>
      <w:r w:rsidRPr="00A45823">
        <w:rPr>
          <w:sz w:val="24"/>
          <w:szCs w:val="24"/>
        </w:rPr>
        <w:tab/>
      </w:r>
      <w:r w:rsidRPr="00A45823">
        <w:t>Scope</w:t>
      </w:r>
      <w:r w:rsidRPr="00A45823">
        <w:tab/>
      </w:r>
      <w:r w:rsidRPr="00A45823">
        <w:fldChar w:fldCharType="begin"/>
      </w:r>
      <w:r w:rsidRPr="00A45823">
        <w:instrText xml:space="preserve"> PAGEREF _Toc6187929 \h </w:instrText>
      </w:r>
      <w:r w:rsidRPr="00A45823">
        <w:fldChar w:fldCharType="separate"/>
      </w:r>
      <w:r w:rsidR="00A45823">
        <w:rPr>
          <w:noProof/>
        </w:rPr>
        <w:t>4</w:t>
      </w:r>
      <w:r w:rsidRPr="00A45823">
        <w:fldChar w:fldCharType="end"/>
      </w:r>
    </w:p>
    <w:p w14:paraId="13C33C72" w14:textId="77777777" w:rsidR="00D67126" w:rsidRPr="00A45823" w:rsidRDefault="00D67126">
      <w:pPr>
        <w:pStyle w:val="TOC2"/>
        <w:tabs>
          <w:tab w:val="left" w:pos="1000"/>
        </w:tabs>
        <w:rPr>
          <w:sz w:val="24"/>
          <w:szCs w:val="24"/>
        </w:rPr>
      </w:pPr>
      <w:r w:rsidRPr="00A45823">
        <w:t>1.3</w:t>
      </w:r>
      <w:r w:rsidRPr="00A45823">
        <w:rPr>
          <w:sz w:val="24"/>
          <w:szCs w:val="24"/>
        </w:rPr>
        <w:tab/>
      </w:r>
      <w:r w:rsidRPr="00A45823">
        <w:t>Definitions, Acronyms, and Abbreviations</w:t>
      </w:r>
      <w:r w:rsidRPr="00A45823">
        <w:tab/>
      </w:r>
      <w:r w:rsidRPr="00A45823">
        <w:fldChar w:fldCharType="begin"/>
      </w:r>
      <w:r w:rsidRPr="00A45823">
        <w:instrText xml:space="preserve"> PAGEREF _Toc6187930 \h </w:instrText>
      </w:r>
      <w:r w:rsidRPr="00A45823">
        <w:fldChar w:fldCharType="separate"/>
      </w:r>
      <w:r w:rsidR="00A45823">
        <w:rPr>
          <w:noProof/>
        </w:rPr>
        <w:t>4</w:t>
      </w:r>
      <w:r w:rsidRPr="00A45823">
        <w:fldChar w:fldCharType="end"/>
      </w:r>
    </w:p>
    <w:p w14:paraId="43F28FCB" w14:textId="77777777" w:rsidR="00D67126" w:rsidRPr="00A45823" w:rsidRDefault="00D67126">
      <w:pPr>
        <w:pStyle w:val="TOC2"/>
        <w:tabs>
          <w:tab w:val="left" w:pos="1000"/>
        </w:tabs>
        <w:rPr>
          <w:sz w:val="24"/>
          <w:szCs w:val="24"/>
        </w:rPr>
      </w:pPr>
      <w:r w:rsidRPr="00A45823">
        <w:t>1.4</w:t>
      </w:r>
      <w:r w:rsidRPr="00A45823">
        <w:rPr>
          <w:sz w:val="24"/>
          <w:szCs w:val="24"/>
        </w:rPr>
        <w:tab/>
      </w:r>
      <w:r w:rsidRPr="00A45823">
        <w:t>References</w:t>
      </w:r>
      <w:r w:rsidRPr="00A45823">
        <w:tab/>
      </w:r>
      <w:r w:rsidRPr="00A45823">
        <w:fldChar w:fldCharType="begin"/>
      </w:r>
      <w:r w:rsidRPr="00A45823">
        <w:instrText xml:space="preserve"> PAGEREF _Toc6187931 \h </w:instrText>
      </w:r>
      <w:r w:rsidRPr="00A45823">
        <w:fldChar w:fldCharType="separate"/>
      </w:r>
      <w:r w:rsidR="00A45823">
        <w:rPr>
          <w:noProof/>
        </w:rPr>
        <w:t>4</w:t>
      </w:r>
      <w:r w:rsidRPr="00A45823">
        <w:fldChar w:fldCharType="end"/>
      </w:r>
    </w:p>
    <w:p w14:paraId="4B83494B" w14:textId="77777777" w:rsidR="00D67126" w:rsidRPr="00A45823" w:rsidRDefault="00D67126">
      <w:pPr>
        <w:pStyle w:val="TOC2"/>
        <w:tabs>
          <w:tab w:val="left" w:pos="1000"/>
        </w:tabs>
        <w:rPr>
          <w:sz w:val="24"/>
          <w:szCs w:val="24"/>
        </w:rPr>
      </w:pPr>
      <w:r w:rsidRPr="00A45823">
        <w:t>1.5</w:t>
      </w:r>
      <w:r w:rsidRPr="00A45823">
        <w:rPr>
          <w:sz w:val="24"/>
          <w:szCs w:val="24"/>
        </w:rPr>
        <w:tab/>
      </w:r>
      <w:r w:rsidRPr="00A45823">
        <w:t>Overview</w:t>
      </w:r>
      <w:r w:rsidRPr="00A45823">
        <w:tab/>
      </w:r>
      <w:r w:rsidRPr="00A45823">
        <w:fldChar w:fldCharType="begin"/>
      </w:r>
      <w:r w:rsidRPr="00A45823">
        <w:instrText xml:space="preserve"> PAGEREF _Toc6187932 \h </w:instrText>
      </w:r>
      <w:r w:rsidRPr="00A45823">
        <w:fldChar w:fldCharType="separate"/>
      </w:r>
      <w:r w:rsidR="00A45823">
        <w:rPr>
          <w:noProof/>
        </w:rPr>
        <w:t>4</w:t>
      </w:r>
      <w:r w:rsidRPr="00A45823">
        <w:fldChar w:fldCharType="end"/>
      </w:r>
    </w:p>
    <w:p w14:paraId="069FA754" w14:textId="77777777" w:rsidR="00D67126" w:rsidRPr="00A45823" w:rsidRDefault="00D67126">
      <w:pPr>
        <w:pStyle w:val="TOC1"/>
        <w:tabs>
          <w:tab w:val="left" w:pos="432"/>
        </w:tabs>
        <w:rPr>
          <w:sz w:val="24"/>
          <w:szCs w:val="24"/>
        </w:rPr>
      </w:pPr>
      <w:r w:rsidRPr="00A45823">
        <w:t>2.</w:t>
      </w:r>
      <w:r w:rsidRPr="00A45823">
        <w:rPr>
          <w:sz w:val="24"/>
          <w:szCs w:val="24"/>
        </w:rPr>
        <w:tab/>
      </w:r>
      <w:r w:rsidRPr="00A45823">
        <w:t>Architectural Representation</w:t>
      </w:r>
      <w:r w:rsidRPr="00A45823">
        <w:tab/>
      </w:r>
      <w:r w:rsidRPr="00A45823">
        <w:fldChar w:fldCharType="begin"/>
      </w:r>
      <w:r w:rsidRPr="00A45823">
        <w:instrText xml:space="preserve"> PAGEREF _Toc6187933 \h </w:instrText>
      </w:r>
      <w:r w:rsidRPr="00A45823">
        <w:fldChar w:fldCharType="separate"/>
      </w:r>
      <w:r w:rsidR="00A45823">
        <w:rPr>
          <w:noProof/>
        </w:rPr>
        <w:t>4</w:t>
      </w:r>
      <w:r w:rsidRPr="00A45823">
        <w:fldChar w:fldCharType="end"/>
      </w:r>
    </w:p>
    <w:p w14:paraId="35E2F644" w14:textId="7613921A" w:rsidR="00D67126" w:rsidRPr="00A45823" w:rsidRDefault="00D67126">
      <w:pPr>
        <w:pStyle w:val="TOC1"/>
        <w:tabs>
          <w:tab w:val="left" w:pos="432"/>
        </w:tabs>
        <w:rPr>
          <w:sz w:val="24"/>
          <w:szCs w:val="24"/>
        </w:rPr>
      </w:pPr>
      <w:r w:rsidRPr="00A45823">
        <w:t>3.</w:t>
      </w:r>
      <w:r w:rsidRPr="00A45823">
        <w:rPr>
          <w:sz w:val="24"/>
          <w:szCs w:val="24"/>
        </w:rPr>
        <w:tab/>
      </w:r>
      <w:r w:rsidRPr="00A45823">
        <w:t>Architectural Goals and Constraints</w:t>
      </w:r>
      <w:r w:rsidRPr="00A45823">
        <w:tab/>
      </w:r>
      <w:r w:rsidR="00055FB3">
        <w:t>6</w:t>
      </w:r>
    </w:p>
    <w:p w14:paraId="5F0E63BF" w14:textId="240B54EC" w:rsidR="00D67126" w:rsidRPr="00A45823" w:rsidRDefault="00D67126">
      <w:pPr>
        <w:pStyle w:val="TOC1"/>
        <w:tabs>
          <w:tab w:val="left" w:pos="432"/>
        </w:tabs>
        <w:rPr>
          <w:sz w:val="24"/>
          <w:szCs w:val="24"/>
        </w:rPr>
      </w:pPr>
      <w:r w:rsidRPr="00A45823">
        <w:t>4.</w:t>
      </w:r>
      <w:r w:rsidRPr="00A45823">
        <w:rPr>
          <w:sz w:val="24"/>
          <w:szCs w:val="24"/>
        </w:rPr>
        <w:tab/>
      </w:r>
      <w:r w:rsidRPr="00A45823">
        <w:t>Use-Case View</w:t>
      </w:r>
      <w:r w:rsidRPr="00A45823">
        <w:tab/>
      </w:r>
      <w:r w:rsidR="00055FB3">
        <w:t>6</w:t>
      </w:r>
    </w:p>
    <w:p w14:paraId="46157672" w14:textId="6B6BAD27" w:rsidR="00D67126" w:rsidRPr="00A45823" w:rsidRDefault="00D67126">
      <w:pPr>
        <w:pStyle w:val="TOC2"/>
        <w:tabs>
          <w:tab w:val="left" w:pos="1000"/>
        </w:tabs>
        <w:rPr>
          <w:sz w:val="24"/>
          <w:szCs w:val="24"/>
        </w:rPr>
      </w:pPr>
      <w:r w:rsidRPr="00A45823">
        <w:t>4.1</w:t>
      </w:r>
      <w:r w:rsidRPr="00A45823">
        <w:rPr>
          <w:sz w:val="24"/>
          <w:szCs w:val="24"/>
        </w:rPr>
        <w:tab/>
      </w:r>
      <w:r w:rsidRPr="00A45823">
        <w:t>Use-Case Realizations</w:t>
      </w:r>
      <w:r w:rsidRPr="00A45823">
        <w:tab/>
      </w:r>
      <w:r w:rsidR="00055FB3">
        <w:t>8</w:t>
      </w:r>
    </w:p>
    <w:p w14:paraId="406DC802" w14:textId="146451B6" w:rsidR="00D67126" w:rsidRPr="00A45823" w:rsidRDefault="00D67126">
      <w:pPr>
        <w:pStyle w:val="TOC1"/>
        <w:tabs>
          <w:tab w:val="left" w:pos="432"/>
        </w:tabs>
        <w:rPr>
          <w:sz w:val="24"/>
          <w:szCs w:val="24"/>
        </w:rPr>
      </w:pPr>
      <w:r w:rsidRPr="00A45823">
        <w:t>5.</w:t>
      </w:r>
      <w:r w:rsidRPr="00A45823">
        <w:rPr>
          <w:sz w:val="24"/>
          <w:szCs w:val="24"/>
        </w:rPr>
        <w:tab/>
      </w:r>
      <w:r w:rsidRPr="00A45823">
        <w:t>Logical View</w:t>
      </w:r>
      <w:r w:rsidRPr="00A45823">
        <w:tab/>
      </w:r>
      <w:r w:rsidR="00055FB3">
        <w:t>11</w:t>
      </w:r>
    </w:p>
    <w:p w14:paraId="4E9ED156" w14:textId="2EE015E0" w:rsidR="00D67126" w:rsidRPr="00A45823" w:rsidRDefault="00D67126">
      <w:pPr>
        <w:pStyle w:val="TOC2"/>
        <w:tabs>
          <w:tab w:val="left" w:pos="1000"/>
        </w:tabs>
        <w:rPr>
          <w:sz w:val="24"/>
          <w:szCs w:val="24"/>
        </w:rPr>
      </w:pPr>
      <w:r w:rsidRPr="00A45823">
        <w:t>5.1</w:t>
      </w:r>
      <w:r w:rsidRPr="00A45823">
        <w:rPr>
          <w:sz w:val="24"/>
          <w:szCs w:val="24"/>
        </w:rPr>
        <w:tab/>
      </w:r>
      <w:r w:rsidRPr="00A45823">
        <w:t>Overview</w:t>
      </w:r>
      <w:r w:rsidRPr="00A45823">
        <w:tab/>
      </w:r>
      <w:r w:rsidR="00055FB3">
        <w:t>11</w:t>
      </w:r>
    </w:p>
    <w:p w14:paraId="3DD1BD90" w14:textId="1C6930EE" w:rsidR="00D67126" w:rsidRPr="00A45823" w:rsidRDefault="00D67126">
      <w:pPr>
        <w:pStyle w:val="TOC2"/>
        <w:tabs>
          <w:tab w:val="left" w:pos="1000"/>
        </w:tabs>
        <w:rPr>
          <w:sz w:val="24"/>
          <w:szCs w:val="24"/>
        </w:rPr>
      </w:pPr>
      <w:r w:rsidRPr="00A45823">
        <w:t>5.2</w:t>
      </w:r>
      <w:r w:rsidRPr="00A45823">
        <w:rPr>
          <w:sz w:val="24"/>
          <w:szCs w:val="24"/>
        </w:rPr>
        <w:tab/>
      </w:r>
      <w:r w:rsidRPr="00A45823">
        <w:t>Architecturally Significant Design Packages</w:t>
      </w:r>
      <w:r w:rsidRPr="00A45823">
        <w:tab/>
      </w:r>
      <w:r w:rsidR="00055FB3">
        <w:t>11</w:t>
      </w:r>
    </w:p>
    <w:p w14:paraId="783323EE" w14:textId="3682A944" w:rsidR="00D67126" w:rsidRPr="00A45823" w:rsidRDefault="00D67126">
      <w:pPr>
        <w:pStyle w:val="TOC1"/>
        <w:tabs>
          <w:tab w:val="left" w:pos="432"/>
        </w:tabs>
        <w:rPr>
          <w:sz w:val="24"/>
          <w:szCs w:val="24"/>
        </w:rPr>
      </w:pPr>
      <w:r w:rsidRPr="00A45823">
        <w:t>6.</w:t>
      </w:r>
      <w:r w:rsidRPr="00A45823">
        <w:rPr>
          <w:sz w:val="24"/>
          <w:szCs w:val="24"/>
        </w:rPr>
        <w:tab/>
      </w:r>
      <w:r w:rsidRPr="00A45823">
        <w:t>Interface Description</w:t>
      </w:r>
      <w:r w:rsidRPr="00A45823">
        <w:tab/>
      </w:r>
      <w:r w:rsidR="00055FB3">
        <w:t>12</w:t>
      </w:r>
    </w:p>
    <w:p w14:paraId="5CF66ABA" w14:textId="5D7CE665" w:rsidR="00D67126" w:rsidRPr="00A45823" w:rsidRDefault="00816BC6">
      <w:pPr>
        <w:pStyle w:val="TOC1"/>
        <w:tabs>
          <w:tab w:val="left" w:pos="432"/>
        </w:tabs>
        <w:rPr>
          <w:sz w:val="24"/>
          <w:szCs w:val="24"/>
        </w:rPr>
      </w:pPr>
      <w:r>
        <w:t>7</w:t>
      </w:r>
      <w:r w:rsidR="00D67126" w:rsidRPr="00A45823">
        <w:t>.</w:t>
      </w:r>
      <w:r w:rsidR="00D67126" w:rsidRPr="00A45823">
        <w:rPr>
          <w:sz w:val="24"/>
          <w:szCs w:val="24"/>
        </w:rPr>
        <w:tab/>
      </w:r>
      <w:r w:rsidR="00D67126" w:rsidRPr="00A45823">
        <w:t>Quality</w:t>
      </w:r>
      <w:r w:rsidR="00D67126" w:rsidRPr="00A45823">
        <w:tab/>
      </w:r>
      <w:r w:rsidR="00055FB3">
        <w:t>13</w:t>
      </w:r>
    </w:p>
    <w:p w14:paraId="746958C7" w14:textId="44D83151" w:rsidR="00D67126" w:rsidRPr="00A45823" w:rsidRDefault="00D67126">
      <w:pPr>
        <w:pStyle w:val="Title"/>
      </w:pPr>
      <w:r w:rsidRPr="00A45823">
        <w:fldChar w:fldCharType="end"/>
      </w:r>
      <w:r w:rsidRPr="00A45823">
        <w:br w:type="page"/>
      </w:r>
      <w:fldSimple w:instr=" TITLE  \* MERGEFORMAT ">
        <w:r w:rsidR="00CE44AF">
          <w:t>Software Architecture</w:t>
        </w:r>
        <w:r w:rsidR="00A4273E">
          <w:t>: New Features</w:t>
        </w:r>
        <w:r w:rsidR="00CE44AF">
          <w:t xml:space="preserve"> Document</w:t>
        </w:r>
      </w:fldSimple>
      <w:r w:rsidRPr="00A45823">
        <w:t xml:space="preserve"> </w:t>
      </w:r>
    </w:p>
    <w:p w14:paraId="087FCA20" w14:textId="77777777" w:rsidR="00D67126" w:rsidRPr="00A45823" w:rsidRDefault="00D67126">
      <w:pPr>
        <w:pStyle w:val="Heading1"/>
      </w:pPr>
      <w:bookmarkStart w:id="0" w:name="_Toc456598586"/>
      <w:bookmarkStart w:id="1" w:name="_Toc6187927"/>
      <w:r w:rsidRPr="00A45823">
        <w:t>Introduction</w:t>
      </w:r>
      <w:bookmarkEnd w:id="0"/>
      <w:bookmarkEnd w:id="1"/>
    </w:p>
    <w:p w14:paraId="1090BF69" w14:textId="16153DE3" w:rsidR="00A4273E" w:rsidRPr="00A4273E" w:rsidRDefault="00A4273E" w:rsidP="00A4273E">
      <w:pPr>
        <w:pStyle w:val="BodyText"/>
      </w:pPr>
      <w:r>
        <w:t>This document</w:t>
      </w:r>
      <w:r w:rsidR="003940D2">
        <w:t xml:space="preserve"> provides a look into how our team, Group 25, extended onto the original team’s Project 1: Minesweeper game.  Here, diagrams and descriptions will be provided to help the reader understand</w:t>
      </w:r>
      <w:r w:rsidR="00AD556F">
        <w:t xml:space="preserve"> the value </w:t>
      </w:r>
      <w:r w:rsidR="00725966">
        <w:t>they</w:t>
      </w:r>
      <w:r w:rsidR="00AD556F">
        <w:t xml:space="preserve"> bring to the project, how they were designed, and how the player of the game will interact with them.  In this opening section, </w:t>
      </w:r>
      <w:r w:rsidR="001C20AB">
        <w:t>the purpose and scope of the new features will be defined.</w:t>
      </w:r>
    </w:p>
    <w:p w14:paraId="4310FBE0" w14:textId="77777777" w:rsidR="00D67126" w:rsidRPr="00A45823" w:rsidRDefault="00D67126">
      <w:pPr>
        <w:pStyle w:val="Heading2"/>
      </w:pPr>
      <w:bookmarkStart w:id="2" w:name="_Toc456598587"/>
      <w:bookmarkStart w:id="3" w:name="_Toc6187928"/>
      <w:r w:rsidRPr="00A45823">
        <w:t>Purpose</w:t>
      </w:r>
      <w:bookmarkEnd w:id="2"/>
      <w:bookmarkEnd w:id="3"/>
    </w:p>
    <w:p w14:paraId="72B5C776" w14:textId="2E47CA8F" w:rsidR="00725966" w:rsidRPr="00725966" w:rsidRDefault="00725966" w:rsidP="00725966">
      <w:pPr>
        <w:pStyle w:val="BodyText"/>
      </w:pPr>
      <w:bookmarkStart w:id="4" w:name="_Toc456598588"/>
      <w:r>
        <w:t>The purpose of this document is to highlight the</w:t>
      </w:r>
      <w:r w:rsidR="00FB291B">
        <w:t xml:space="preserve"> new features that were added </w:t>
      </w:r>
      <w:r w:rsidR="009C51A5">
        <w:t>to</w:t>
      </w:r>
      <w:r w:rsidR="00FB291B">
        <w:t xml:space="preserve"> the original project.  The intended audience for this document is for our team </w:t>
      </w:r>
      <w:r w:rsidR="009C51A5">
        <w:t>to build</w:t>
      </w:r>
      <w:r w:rsidR="00FB291B">
        <w:t xml:space="preserve"> these additional features, and for any other t</w:t>
      </w:r>
      <w:r w:rsidR="00004EE7">
        <w:t xml:space="preserve">eams in the future who may build upon this </w:t>
      </w:r>
      <w:r w:rsidR="00396332">
        <w:t>program or</w:t>
      </w:r>
      <w:r w:rsidR="00004EE7">
        <w:t xml:space="preserve"> perform maintenance on it.</w:t>
      </w:r>
    </w:p>
    <w:p w14:paraId="6634C3B0" w14:textId="77777777" w:rsidR="00D67126" w:rsidRPr="00A45823" w:rsidRDefault="00D67126">
      <w:pPr>
        <w:pStyle w:val="Heading2"/>
      </w:pPr>
      <w:bookmarkStart w:id="5" w:name="_Toc6187929"/>
      <w:r w:rsidRPr="00A45823">
        <w:t>Scope</w:t>
      </w:r>
      <w:bookmarkEnd w:id="4"/>
      <w:bookmarkEnd w:id="5"/>
    </w:p>
    <w:p w14:paraId="3373D8AD" w14:textId="04376DA8" w:rsidR="00F07B6F" w:rsidRPr="00F07B6F" w:rsidRDefault="00F07B6F" w:rsidP="00F07B6F">
      <w:pPr>
        <w:pStyle w:val="BodyText"/>
      </w:pPr>
      <w:bookmarkStart w:id="6" w:name="_Toc456598589"/>
      <w:r>
        <w:t xml:space="preserve">This document applies mainly to the architecture </w:t>
      </w:r>
      <w:r w:rsidR="00BD17A8">
        <w:t>of the new features that were added.  The previous team was missing some documentation that cannot be replicated (for example, their reasoning for st</w:t>
      </w:r>
      <w:r w:rsidR="008D6061">
        <w:t xml:space="preserve">ructuring the Minesweeper game the way that they </w:t>
      </w:r>
      <w:r w:rsidR="009C51A5">
        <w:t>did</w:t>
      </w:r>
      <w:r w:rsidR="008D6061">
        <w:t>), so detail</w:t>
      </w:r>
      <w:r w:rsidR="009C51A5">
        <w:t>ed</w:t>
      </w:r>
      <w:r w:rsidR="008D6061">
        <w:t xml:space="preserve"> insights for the major</w:t>
      </w:r>
      <w:r w:rsidR="00AC6812">
        <w:t xml:space="preserve"> architectural components of the overall program will not be discussed here.</w:t>
      </w:r>
    </w:p>
    <w:p w14:paraId="7CBA2326" w14:textId="77777777" w:rsidR="00D67126" w:rsidRPr="00A45823" w:rsidRDefault="00D67126">
      <w:pPr>
        <w:pStyle w:val="Heading2"/>
      </w:pPr>
      <w:bookmarkStart w:id="7" w:name="_Toc6187930"/>
      <w:r w:rsidRPr="00A45823">
        <w:t>Definitions, Acronyms, and Abbreviations</w:t>
      </w:r>
      <w:bookmarkEnd w:id="6"/>
      <w:bookmarkEnd w:id="7"/>
    </w:p>
    <w:p w14:paraId="5074C870" w14:textId="1B450442" w:rsidR="00BC20FC" w:rsidRDefault="00BC20FC" w:rsidP="00BC20FC">
      <w:pPr>
        <w:pStyle w:val="BodyText"/>
      </w:pPr>
      <w:r>
        <w:t xml:space="preserve">“Flipped” and “uncovered” may both be used to mean that a tile </w:t>
      </w:r>
      <w:r w:rsidR="00B6488F">
        <w:t>has not yet revealed what is underneath it (could be blank, a number, or a mine).</w:t>
      </w:r>
    </w:p>
    <w:p w14:paraId="2787CB4E" w14:textId="27E80DAB" w:rsidR="00B6488F" w:rsidRDefault="00B6488F" w:rsidP="00BC20FC">
      <w:pPr>
        <w:pStyle w:val="BodyText"/>
      </w:pPr>
      <w:r>
        <w:t>“Bomb” and “mine”</w:t>
      </w:r>
      <w:r w:rsidR="009A1719">
        <w:t xml:space="preserve"> may also be used interchangeably for a tile containing logic to end the game when uncovered.</w:t>
      </w:r>
    </w:p>
    <w:p w14:paraId="055D7687" w14:textId="7BD98FE4" w:rsidR="009A1719" w:rsidRPr="00BC20FC" w:rsidRDefault="009A1719" w:rsidP="00BC20FC">
      <w:pPr>
        <w:pStyle w:val="BodyText"/>
      </w:pPr>
      <w:r>
        <w:t>“Tile”</w:t>
      </w:r>
      <w:r w:rsidR="00083A7E">
        <w:t xml:space="preserve"> is used to describe the individual square on the 10x10 game board (of which there are 100 tiles).</w:t>
      </w:r>
    </w:p>
    <w:p w14:paraId="2E62C1EC" w14:textId="77777777" w:rsidR="00D67126" w:rsidRPr="00A45823" w:rsidRDefault="00D67126">
      <w:pPr>
        <w:pStyle w:val="Heading2"/>
      </w:pPr>
      <w:bookmarkStart w:id="8" w:name="_Toc456598590"/>
      <w:bookmarkStart w:id="9" w:name="_Toc6187931"/>
      <w:r w:rsidRPr="00A45823">
        <w:t>References</w:t>
      </w:r>
      <w:bookmarkEnd w:id="8"/>
      <w:bookmarkEnd w:id="9"/>
    </w:p>
    <w:p w14:paraId="2A7B76BF" w14:textId="7E0BDEB8" w:rsidR="00083A7E" w:rsidRPr="00083A7E" w:rsidRDefault="00767508" w:rsidP="00083A7E">
      <w:pPr>
        <w:pStyle w:val="BodyText"/>
      </w:pPr>
      <w:r>
        <w:t>Diagram.png (provided by the previous team, can be found in the GitHub Repository)</w:t>
      </w:r>
    </w:p>
    <w:p w14:paraId="762804F6" w14:textId="77777777" w:rsidR="00D67126" w:rsidRPr="00A45823" w:rsidRDefault="00D67126">
      <w:pPr>
        <w:pStyle w:val="Heading2"/>
      </w:pPr>
      <w:bookmarkStart w:id="10" w:name="_Toc456598591"/>
      <w:bookmarkStart w:id="11" w:name="_Toc6187932"/>
      <w:r w:rsidRPr="00A45823">
        <w:t>Overview</w:t>
      </w:r>
      <w:bookmarkEnd w:id="10"/>
      <w:bookmarkEnd w:id="11"/>
    </w:p>
    <w:p w14:paraId="7BB05ED9" w14:textId="7AC623C7" w:rsidR="00A94606" w:rsidRPr="00A94606" w:rsidRDefault="00CB7324" w:rsidP="00A94606">
      <w:pPr>
        <w:pStyle w:val="BodyText"/>
      </w:pPr>
      <w:r>
        <w:t xml:space="preserve">The following sections will discuss how the newly added features </w:t>
      </w:r>
      <w:r w:rsidR="007079BC">
        <w:t>fit onto the existing Project 1: Minesweeper code, along with details on how these new features wo</w:t>
      </w:r>
      <w:r w:rsidR="00B43B43">
        <w:t>rk.  To aid in the reader’s understanding, diagrams have been provided.</w:t>
      </w:r>
      <w:r w:rsidR="00623520">
        <w:t xml:space="preserve">  The </w:t>
      </w:r>
      <w:r w:rsidR="00396332">
        <w:t>focus</w:t>
      </w:r>
      <w:r w:rsidR="00623520">
        <w:t xml:space="preserve"> will be </w:t>
      </w:r>
      <w:r w:rsidR="009C51A5">
        <w:t>on</w:t>
      </w:r>
      <w:r w:rsidR="00623520">
        <w:t xml:space="preserve"> the Use-Case View, </w:t>
      </w:r>
      <w:r w:rsidR="009C51A5">
        <w:t xml:space="preserve">which can be found </w:t>
      </w:r>
      <w:r w:rsidR="00623520">
        <w:t>in section 4 below.</w:t>
      </w:r>
    </w:p>
    <w:p w14:paraId="2CC99E1B" w14:textId="77777777" w:rsidR="00D67126" w:rsidRDefault="00D67126">
      <w:pPr>
        <w:pStyle w:val="Heading1"/>
      </w:pPr>
      <w:bookmarkStart w:id="12" w:name="_Toc6187933"/>
      <w:r w:rsidRPr="00A45823">
        <w:t>Architectural Representation</w:t>
      </w:r>
      <w:bookmarkEnd w:id="12"/>
      <w:r w:rsidRPr="00A45823">
        <w:t xml:space="preserve"> </w:t>
      </w:r>
    </w:p>
    <w:p w14:paraId="760ECDA2" w14:textId="222689AC" w:rsidR="00F16DA7" w:rsidRPr="00F16DA7" w:rsidRDefault="001746AD" w:rsidP="001746AD">
      <w:pPr>
        <w:ind w:left="720"/>
      </w:pPr>
      <w:r>
        <w:t>The documentation provided by the previous team illustrated how each</w:t>
      </w:r>
      <w:r w:rsidR="00870131">
        <w:t xml:space="preserve"> of the major JavaScript functions worked along with the HTML file to bring the game play to li</w:t>
      </w:r>
      <w:r w:rsidR="00A52CC6">
        <w:t>fe.</w:t>
      </w:r>
    </w:p>
    <w:p w14:paraId="139ACFD9" w14:textId="5F6169A1" w:rsidR="00E678BE" w:rsidRDefault="00384707" w:rsidP="00F27322">
      <w:pPr>
        <w:pStyle w:val="BodyText"/>
        <w:jc w:val="center"/>
        <w:rPr>
          <w:noProof/>
        </w:rPr>
      </w:pPr>
      <w:r>
        <w:rPr>
          <w:noProof/>
        </w:rPr>
        <w:lastRenderedPageBreak/>
        <w:pict w14:anchorId="43483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26.85pt;height:308.55pt;visibility:visible;mso-wrap-style:square">
            <v:imagedata r:id="rId10" o:title=""/>
          </v:shape>
        </w:pict>
      </w:r>
    </w:p>
    <w:p w14:paraId="755BCCAC" w14:textId="4AAEFB70" w:rsidR="00E678BE" w:rsidRDefault="00E678BE" w:rsidP="00F27322">
      <w:pPr>
        <w:pStyle w:val="BodyText"/>
        <w:jc w:val="center"/>
        <w:rPr>
          <w:i/>
          <w:iCs/>
          <w:noProof/>
        </w:rPr>
      </w:pPr>
      <w:r>
        <w:rPr>
          <w:i/>
          <w:iCs/>
          <w:noProof/>
        </w:rPr>
        <w:t>Fig. 1</w:t>
      </w:r>
      <w:r w:rsidR="00767508">
        <w:rPr>
          <w:i/>
          <w:iCs/>
          <w:noProof/>
        </w:rPr>
        <w:t>:</w:t>
      </w:r>
      <w:r w:rsidR="00D943BD">
        <w:rPr>
          <w:i/>
          <w:iCs/>
          <w:noProof/>
        </w:rPr>
        <w:t xml:space="preserve"> Provided diagram from the first team</w:t>
      </w:r>
      <w:r w:rsidR="001F6386">
        <w:rPr>
          <w:i/>
          <w:iCs/>
          <w:noProof/>
        </w:rPr>
        <w:t>.</w:t>
      </w:r>
    </w:p>
    <w:p w14:paraId="732FD360" w14:textId="71FFAA85" w:rsidR="001F6386" w:rsidRDefault="00211F0C" w:rsidP="00E678BE">
      <w:pPr>
        <w:pStyle w:val="BodyText"/>
        <w:rPr>
          <w:noProof/>
        </w:rPr>
      </w:pPr>
      <w:r>
        <w:rPr>
          <w:noProof/>
        </w:rPr>
        <w:t>The code provided by the previous team was written using HTM</w:t>
      </w:r>
      <w:r w:rsidR="00870131">
        <w:rPr>
          <w:noProof/>
        </w:rPr>
        <w:t>L (with embedded CSS)</w:t>
      </w:r>
      <w:r>
        <w:rPr>
          <w:noProof/>
        </w:rPr>
        <w:t xml:space="preserve">, and JavaScript.  Together, these tools work to </w:t>
      </w:r>
      <w:r w:rsidR="0048630C">
        <w:rPr>
          <w:noProof/>
        </w:rPr>
        <w:t>provide a smooth data flow between the user and the game play logic.</w:t>
      </w:r>
    </w:p>
    <w:p w14:paraId="50CF9E22" w14:textId="30C8A068" w:rsidR="00F27322" w:rsidRDefault="00F27322" w:rsidP="00F27322">
      <w:pPr>
        <w:pStyle w:val="BodyText"/>
        <w:jc w:val="center"/>
      </w:pPr>
      <w:r w:rsidRPr="00E37447">
        <w:fldChar w:fldCharType="begin"/>
      </w:r>
      <w:r w:rsidRPr="00E37447">
        <w:instrText xml:space="preserve"> INCLUDEPICTURE "C:\\Users\\petma\\Downloads\\Select Number of Bombs (3).png" \* MERGEFORMATINET </w:instrText>
      </w:r>
      <w:r w:rsidRPr="00E37447">
        <w:fldChar w:fldCharType="separate"/>
      </w:r>
      <w:r>
        <w:fldChar w:fldCharType="begin"/>
      </w:r>
      <w:r>
        <w:instrText xml:space="preserve"> INCLUDEPICTURE  "C:\\Users\\petma\\Downloads\\Select Number of Bombs (3).png" \* MERGEFORMATINET </w:instrText>
      </w:r>
      <w:r>
        <w:fldChar w:fldCharType="separate"/>
      </w:r>
      <w:r>
        <w:fldChar w:fldCharType="begin"/>
      </w:r>
      <w:r>
        <w:instrText xml:space="preserve"> INCLUDEPICTURE  "C:\\Users\\petma\\Downloads\\Select Number of Bombs (3).png" \* MERGEFORMATINET </w:instrText>
      </w:r>
      <w:r>
        <w:fldChar w:fldCharType="separate"/>
      </w:r>
      <w:r w:rsidR="006E7A18">
        <w:fldChar w:fldCharType="begin"/>
      </w:r>
      <w:r w:rsidR="006E7A18">
        <w:instrText xml:space="preserve"> INCLUDEPICTURE  "C:\\Users\\petma\\Downloads\\Select Number of Bombs (3).png" \* MERGEFORMATINET </w:instrText>
      </w:r>
      <w:r w:rsidR="006E7A18">
        <w:fldChar w:fldCharType="separate"/>
      </w:r>
      <w:r w:rsidR="00384707">
        <w:fldChar w:fldCharType="begin"/>
      </w:r>
      <w:r w:rsidR="00384707">
        <w:instrText xml:space="preserve"> </w:instrText>
      </w:r>
      <w:r w:rsidR="00384707">
        <w:instrText>INCLUDEPICTURE  "C:\\Users\\petma\\Downloads\\Select Number of Bombs (3).png" \* MERGEFORMATINET</w:instrText>
      </w:r>
      <w:r w:rsidR="00384707">
        <w:instrText xml:space="preserve"> </w:instrText>
      </w:r>
      <w:r w:rsidR="00384707">
        <w:fldChar w:fldCharType="separate"/>
      </w:r>
      <w:r w:rsidR="00384707">
        <w:pict w14:anchorId="223044B5">
          <v:shape id="_x0000_i1026" type="#_x0000_t75" alt="" style="width:303.45pt;height:205.7pt">
            <v:imagedata r:id="rId11" r:href="rId12"/>
          </v:shape>
        </w:pict>
      </w:r>
      <w:r w:rsidR="00384707">
        <w:fldChar w:fldCharType="end"/>
      </w:r>
      <w:r w:rsidR="006E7A18">
        <w:fldChar w:fldCharType="end"/>
      </w:r>
      <w:r>
        <w:fldChar w:fldCharType="end"/>
      </w:r>
      <w:r>
        <w:fldChar w:fldCharType="end"/>
      </w:r>
      <w:r w:rsidRPr="00E37447">
        <w:fldChar w:fldCharType="end"/>
      </w:r>
    </w:p>
    <w:p w14:paraId="47DBC6D6" w14:textId="35131EC3" w:rsidR="00F27322" w:rsidRDefault="00F27322" w:rsidP="00F27322">
      <w:pPr>
        <w:pStyle w:val="BodyText"/>
        <w:jc w:val="center"/>
        <w:rPr>
          <w:i/>
          <w:iCs/>
        </w:rPr>
      </w:pPr>
      <w:r>
        <w:rPr>
          <w:i/>
          <w:iCs/>
        </w:rPr>
        <w:t>Fig. 2: High-level overview of the program’s data flow.</w:t>
      </w:r>
    </w:p>
    <w:p w14:paraId="0BF97B3A" w14:textId="5A374922" w:rsidR="0048630C" w:rsidRPr="001F6386" w:rsidRDefault="00F06AB0" w:rsidP="00E678BE">
      <w:pPr>
        <w:pStyle w:val="BodyText"/>
      </w:pPr>
      <w:r>
        <w:t xml:space="preserve">For the new features our team implemented, we utilized the same main </w:t>
      </w:r>
      <w:proofErr w:type="gramStart"/>
      <w:r>
        <w:t xml:space="preserve">structure, </w:t>
      </w:r>
      <w:r w:rsidR="002B1279">
        <w:t>and</w:t>
      </w:r>
      <w:proofErr w:type="gramEnd"/>
      <w:r w:rsidR="002B1279">
        <w:t xml:space="preserve"> added the additional features into the JavaScript and HTML</w:t>
      </w:r>
      <w:r w:rsidR="00663CAC">
        <w:t xml:space="preserve"> files to extend them.</w:t>
      </w:r>
    </w:p>
    <w:p w14:paraId="53D323AC" w14:textId="77777777" w:rsidR="00D67126" w:rsidRPr="00A45823" w:rsidRDefault="00D67126">
      <w:pPr>
        <w:pStyle w:val="Heading1"/>
      </w:pPr>
      <w:bookmarkStart w:id="13" w:name="_Toc6187934"/>
      <w:r w:rsidRPr="00A45823">
        <w:lastRenderedPageBreak/>
        <w:t>Architectural Goals and Constraints</w:t>
      </w:r>
      <w:bookmarkEnd w:id="13"/>
      <w:r w:rsidRPr="00A45823">
        <w:t xml:space="preserve"> </w:t>
      </w:r>
    </w:p>
    <w:p w14:paraId="36ABBF11" w14:textId="1EA2055E" w:rsidR="00BD3F6C" w:rsidRDefault="00677393" w:rsidP="00677393">
      <w:pPr>
        <w:pStyle w:val="BodyText"/>
      </w:pPr>
      <w:r>
        <w:t xml:space="preserve">Constraints for this project were working within the constraints of the code given to us.  </w:t>
      </w:r>
      <w:r w:rsidR="00595453">
        <w:t>Although we do not know what the goals and constraints explicitly were from the previous team, the methods they used did promote portability</w:t>
      </w:r>
      <w:r w:rsidR="004F2E07">
        <w:t>.  Because the game can run</w:t>
      </w:r>
      <w:r w:rsidR="00FE1829">
        <w:t xml:space="preserve"> on only a web browser</w:t>
      </w:r>
      <w:r w:rsidR="00761F1B">
        <w:t>, it could potentially be publicly hosted so users could access and play the game from a computer over the internet, without the need to download any additional software.</w:t>
      </w:r>
    </w:p>
    <w:p w14:paraId="48E19B7F" w14:textId="3C35FB33" w:rsidR="00677393" w:rsidRPr="00677393" w:rsidRDefault="00677393" w:rsidP="00677393">
      <w:pPr>
        <w:pStyle w:val="BodyText"/>
      </w:pPr>
      <w:r>
        <w:t>Since the project was written with JavaScript and HTML</w:t>
      </w:r>
      <w:r w:rsidR="00BD3F6C">
        <w:t xml:space="preserve"> with embedded CSS</w:t>
      </w:r>
      <w:r>
        <w:t>,</w:t>
      </w:r>
      <w:r w:rsidR="00BD3F6C">
        <w:t xml:space="preserve"> a constraint </w:t>
      </w:r>
      <w:r w:rsidR="00761F1B">
        <w:t xml:space="preserve">our team put in place </w:t>
      </w:r>
      <w:r w:rsidR="00BD3F6C">
        <w:t xml:space="preserve">was </w:t>
      </w:r>
      <w:r w:rsidR="00761F1B">
        <w:t xml:space="preserve">to </w:t>
      </w:r>
      <w:r w:rsidR="00BD3F6C">
        <w:t>continue our addition</w:t>
      </w:r>
      <w:r w:rsidR="00761F1B">
        <w:t>al features</w:t>
      </w:r>
      <w:r w:rsidR="00BD3F6C">
        <w:t xml:space="preserve"> within those same programming formats.</w:t>
      </w:r>
    </w:p>
    <w:p w14:paraId="030E965D" w14:textId="77777777" w:rsidR="00D67126" w:rsidRPr="006E7CA9" w:rsidRDefault="00D67126">
      <w:pPr>
        <w:pStyle w:val="Heading1"/>
      </w:pPr>
      <w:bookmarkStart w:id="14" w:name="_Toc6187935"/>
      <w:r w:rsidRPr="006E7CA9">
        <w:t>Use-Case View</w:t>
      </w:r>
      <w:bookmarkEnd w:id="14"/>
      <w:r w:rsidRPr="006E7CA9">
        <w:t xml:space="preserve"> </w:t>
      </w:r>
    </w:p>
    <w:p w14:paraId="223FB6BA" w14:textId="780D89E9" w:rsidR="006E7CA9" w:rsidRDefault="008F1C25" w:rsidP="006E7CA9">
      <w:pPr>
        <w:pStyle w:val="BodyText"/>
      </w:pPr>
      <w:r>
        <w:t>To play the Minesweeper game, the player will visit the HTML webpage</w:t>
      </w:r>
      <w:r w:rsidR="00AD0493">
        <w:t>.  A menu of options is displayed, and the user can make the selections they prefer</w:t>
      </w:r>
      <w:r w:rsidR="00A13A24">
        <w:t xml:space="preserve">.  The following settings </w:t>
      </w:r>
      <w:r w:rsidR="00A40EDC">
        <w:t>can</w:t>
      </w:r>
      <w:r w:rsidR="00A13A24">
        <w:t xml:space="preserve"> be adjusted:</w:t>
      </w:r>
    </w:p>
    <w:tbl>
      <w:tblPr>
        <w:tblStyle w:val="TableGrid"/>
        <w:tblW w:w="0" w:type="auto"/>
        <w:tblInd w:w="720" w:type="dxa"/>
        <w:tblLook w:val="04A0" w:firstRow="1" w:lastRow="0" w:firstColumn="1" w:lastColumn="0" w:noHBand="0" w:noVBand="1"/>
      </w:tblPr>
      <w:tblGrid>
        <w:gridCol w:w="1368"/>
        <w:gridCol w:w="7488"/>
      </w:tblGrid>
      <w:tr w:rsidR="00A13A24" w14:paraId="27DA773E" w14:textId="77777777" w:rsidTr="005F798E">
        <w:tc>
          <w:tcPr>
            <w:tcW w:w="1368" w:type="dxa"/>
          </w:tcPr>
          <w:p w14:paraId="3C116FC7" w14:textId="1B661A9E" w:rsidR="00A13A24" w:rsidRPr="00A40EDC" w:rsidRDefault="009B5B81" w:rsidP="006E7CA9">
            <w:pPr>
              <w:pStyle w:val="BodyText"/>
              <w:ind w:left="0"/>
              <w:rPr>
                <w:b/>
                <w:bCs/>
              </w:rPr>
            </w:pPr>
            <w:r w:rsidRPr="00A40EDC">
              <w:rPr>
                <w:b/>
                <w:bCs/>
              </w:rPr>
              <w:t>Mines</w:t>
            </w:r>
          </w:p>
        </w:tc>
        <w:tc>
          <w:tcPr>
            <w:tcW w:w="7488" w:type="dxa"/>
          </w:tcPr>
          <w:p w14:paraId="03F9F937" w14:textId="71355C01" w:rsidR="00A13A24" w:rsidRDefault="009B5B81" w:rsidP="006E7CA9">
            <w:pPr>
              <w:pStyle w:val="BodyText"/>
              <w:ind w:left="0"/>
            </w:pPr>
            <w:r>
              <w:t>The number of mines can be adjusted by dragging the slider, from 10 to 20 (inclusive)</w:t>
            </w:r>
          </w:p>
        </w:tc>
      </w:tr>
      <w:tr w:rsidR="00A13A24" w14:paraId="0EB1D150" w14:textId="77777777" w:rsidTr="005F798E">
        <w:tc>
          <w:tcPr>
            <w:tcW w:w="1368" w:type="dxa"/>
          </w:tcPr>
          <w:p w14:paraId="031D4B36" w14:textId="7632B78C" w:rsidR="00A13A24" w:rsidRPr="00A40EDC" w:rsidRDefault="009B5B81" w:rsidP="006E7CA9">
            <w:pPr>
              <w:pStyle w:val="BodyText"/>
              <w:ind w:left="0"/>
              <w:rPr>
                <w:b/>
                <w:bCs/>
              </w:rPr>
            </w:pPr>
            <w:r w:rsidRPr="00A40EDC">
              <w:rPr>
                <w:b/>
                <w:bCs/>
              </w:rPr>
              <w:t>Difficulty</w:t>
            </w:r>
          </w:p>
        </w:tc>
        <w:tc>
          <w:tcPr>
            <w:tcW w:w="7488" w:type="dxa"/>
          </w:tcPr>
          <w:p w14:paraId="425300BE" w14:textId="77777777" w:rsidR="0047552D" w:rsidRDefault="009B5B81" w:rsidP="006E7CA9">
            <w:pPr>
              <w:pStyle w:val="BodyText"/>
              <w:ind w:left="0"/>
            </w:pPr>
            <w:r>
              <w:t>The level of AI difficulty can be adjusted by dragging the slider, from Easy to Medium to Hard</w:t>
            </w:r>
          </w:p>
          <w:p w14:paraId="5A973315" w14:textId="77777777" w:rsidR="0047552D" w:rsidRDefault="0047552D" w:rsidP="0047552D">
            <w:pPr>
              <w:pStyle w:val="BodyText"/>
              <w:numPr>
                <w:ilvl w:val="0"/>
                <w:numId w:val="32"/>
              </w:numPr>
            </w:pPr>
            <w:r w:rsidRPr="003F1447">
              <w:rPr>
                <w:b/>
                <w:bCs/>
              </w:rPr>
              <w:t>Easy</w:t>
            </w:r>
            <w:r w:rsidR="003F1447">
              <w:t>: AI randomly uncovers a cell, avoiding cells that are already flipped or have a flag placed on them.</w:t>
            </w:r>
          </w:p>
          <w:p w14:paraId="7EEA3861" w14:textId="77777777" w:rsidR="003F1447" w:rsidRDefault="003F1447" w:rsidP="0047552D">
            <w:pPr>
              <w:pStyle w:val="BodyText"/>
              <w:numPr>
                <w:ilvl w:val="0"/>
                <w:numId w:val="32"/>
              </w:numPr>
            </w:pPr>
            <w:r w:rsidRPr="003F1447">
              <w:rPr>
                <w:b/>
                <w:bCs/>
              </w:rPr>
              <w:t>Medium</w:t>
            </w:r>
            <w:r>
              <w:t xml:space="preserve">: </w:t>
            </w:r>
            <w:r w:rsidR="00DB2058">
              <w:t>AI</w:t>
            </w:r>
            <w:r w:rsidR="007A3ECA">
              <w:t xml:space="preserve"> will flag all hidden neighbors of a tile, if the number of hidden neighbors equals the</w:t>
            </w:r>
            <w:r w:rsidR="00F07959">
              <w:t xml:space="preserve"> number displayed on the tile it flipped.  If the number of flagged neighbors on the revealed tile is equal to the tiles number, AI will uncover </w:t>
            </w:r>
            <w:proofErr w:type="gramStart"/>
            <w:r w:rsidR="00F07959">
              <w:t>all of</w:t>
            </w:r>
            <w:proofErr w:type="gramEnd"/>
            <w:r w:rsidR="00F07959">
              <w:t xml:space="preserve"> the hidden neighbors.</w:t>
            </w:r>
            <w:r w:rsidR="000F278E">
              <w:t xml:space="preserve">  If neither of these are applicable, AI will fall back to the Easy mode.</w:t>
            </w:r>
          </w:p>
          <w:p w14:paraId="15DB0740" w14:textId="431F38DB" w:rsidR="000F278E" w:rsidRDefault="000F278E" w:rsidP="0047552D">
            <w:pPr>
              <w:pStyle w:val="BodyText"/>
              <w:numPr>
                <w:ilvl w:val="0"/>
                <w:numId w:val="32"/>
              </w:numPr>
            </w:pPr>
            <w:r>
              <w:rPr>
                <w:b/>
                <w:bCs/>
              </w:rPr>
              <w:t>Hard</w:t>
            </w:r>
            <w:r>
              <w:t xml:space="preserve">: AI applies rules from </w:t>
            </w:r>
            <w:proofErr w:type="gramStart"/>
            <w:r>
              <w:t>Medium</w:t>
            </w:r>
            <w:proofErr w:type="gramEnd"/>
            <w:r>
              <w:t xml:space="preserve"> level</w:t>
            </w:r>
            <w:r w:rsidR="0086677E">
              <w:t>, while implementing a 1-2-1 Pattern Rule.  If three side-by-side tiles (either vertically or horizontally) fit this pattern,</w:t>
            </w:r>
            <w:r w:rsidR="0023135A">
              <w:t xml:space="preserve"> AI deduces the two outer hidden neighbors are </w:t>
            </w:r>
            <w:proofErr w:type="gramStart"/>
            <w:r w:rsidR="0023135A">
              <w:t>mines</w:t>
            </w:r>
            <w:proofErr w:type="gramEnd"/>
            <w:r w:rsidR="0023135A">
              <w:t xml:space="preserve"> and the inner hidden tile can safely be flipped.  If this doesn’t apply, AI will fall back to the Easy mode.</w:t>
            </w:r>
          </w:p>
        </w:tc>
      </w:tr>
      <w:tr w:rsidR="005F798E" w14:paraId="7DF3E83D" w14:textId="77777777" w:rsidTr="005F798E">
        <w:tc>
          <w:tcPr>
            <w:tcW w:w="1368" w:type="dxa"/>
          </w:tcPr>
          <w:p w14:paraId="036D8ACF" w14:textId="74EAFACF" w:rsidR="005F798E" w:rsidRPr="00A40EDC" w:rsidRDefault="005F798E" w:rsidP="006E7CA9">
            <w:pPr>
              <w:pStyle w:val="BodyText"/>
              <w:ind w:left="0"/>
              <w:rPr>
                <w:b/>
                <w:bCs/>
              </w:rPr>
            </w:pPr>
            <w:r w:rsidRPr="00A40EDC">
              <w:rPr>
                <w:b/>
                <w:bCs/>
              </w:rPr>
              <w:t>User Player</w:t>
            </w:r>
          </w:p>
        </w:tc>
        <w:tc>
          <w:tcPr>
            <w:tcW w:w="7488" w:type="dxa"/>
          </w:tcPr>
          <w:p w14:paraId="1C72DF79" w14:textId="53A6929A" w:rsidR="005F798E" w:rsidRDefault="005F798E" w:rsidP="006E7CA9">
            <w:pPr>
              <w:pStyle w:val="BodyText"/>
              <w:ind w:left="0"/>
            </w:pPr>
            <w:r>
              <w:t>This button allows the user to play a regular Minesweeper game solo (default option)</w:t>
            </w:r>
          </w:p>
        </w:tc>
      </w:tr>
      <w:tr w:rsidR="005F798E" w14:paraId="67F86858" w14:textId="77777777" w:rsidTr="005F798E">
        <w:tc>
          <w:tcPr>
            <w:tcW w:w="1368" w:type="dxa"/>
          </w:tcPr>
          <w:p w14:paraId="121ED029" w14:textId="0C9F28E0" w:rsidR="005F798E" w:rsidRPr="00A40EDC" w:rsidRDefault="005F798E" w:rsidP="006E7CA9">
            <w:pPr>
              <w:pStyle w:val="BodyText"/>
              <w:ind w:left="0"/>
              <w:rPr>
                <w:b/>
                <w:bCs/>
              </w:rPr>
            </w:pPr>
            <w:r w:rsidRPr="00A40EDC">
              <w:rPr>
                <w:b/>
                <w:bCs/>
              </w:rPr>
              <w:t>Tag-Team</w:t>
            </w:r>
          </w:p>
        </w:tc>
        <w:tc>
          <w:tcPr>
            <w:tcW w:w="7488" w:type="dxa"/>
          </w:tcPr>
          <w:p w14:paraId="43247063" w14:textId="658C43AA" w:rsidR="005F798E" w:rsidRDefault="005F798E" w:rsidP="006E7CA9">
            <w:pPr>
              <w:pStyle w:val="BodyText"/>
              <w:ind w:left="0"/>
            </w:pPr>
            <w:r>
              <w:t>The user and AI take turns playing the game</w:t>
            </w:r>
          </w:p>
        </w:tc>
      </w:tr>
      <w:tr w:rsidR="005F798E" w14:paraId="4AA46CE9" w14:textId="77777777" w:rsidTr="005F798E">
        <w:tc>
          <w:tcPr>
            <w:tcW w:w="1368" w:type="dxa"/>
          </w:tcPr>
          <w:p w14:paraId="4595E993" w14:textId="320830FA" w:rsidR="005F798E" w:rsidRPr="00A40EDC" w:rsidRDefault="005F798E" w:rsidP="006E7CA9">
            <w:pPr>
              <w:pStyle w:val="BodyText"/>
              <w:ind w:left="0"/>
              <w:rPr>
                <w:b/>
                <w:bCs/>
              </w:rPr>
            </w:pPr>
            <w:r w:rsidRPr="00A40EDC">
              <w:rPr>
                <w:b/>
                <w:bCs/>
              </w:rPr>
              <w:t>AI Player</w:t>
            </w:r>
          </w:p>
        </w:tc>
        <w:tc>
          <w:tcPr>
            <w:tcW w:w="7488" w:type="dxa"/>
          </w:tcPr>
          <w:p w14:paraId="232E84AC" w14:textId="7967C171" w:rsidR="005F798E" w:rsidRDefault="005F798E" w:rsidP="006E7CA9">
            <w:pPr>
              <w:pStyle w:val="BodyText"/>
              <w:ind w:left="0"/>
            </w:pPr>
            <w:r>
              <w:t>AI</w:t>
            </w:r>
            <w:r w:rsidR="00A40EDC">
              <w:t xml:space="preserve"> player solves the board instantaneously</w:t>
            </w:r>
            <w:r w:rsidR="003A48A4">
              <w:t>, without input from the user</w:t>
            </w:r>
          </w:p>
        </w:tc>
      </w:tr>
    </w:tbl>
    <w:p w14:paraId="5E456F59" w14:textId="28CD7A96" w:rsidR="002E6796" w:rsidRDefault="00A40EDC" w:rsidP="006E7CA9">
      <w:pPr>
        <w:pStyle w:val="BodyText"/>
      </w:pPr>
      <w:r>
        <w:t xml:space="preserve">The player can either keep the settings default to play a regular Minesweeper </w:t>
      </w:r>
      <w:r w:rsidR="00434F3B">
        <w:t>game or</w:t>
      </w:r>
      <w:r>
        <w:t xml:space="preserve"> make their appropriate </w:t>
      </w:r>
      <w:r w:rsidR="00434F3B">
        <w:t>selections</w:t>
      </w:r>
      <w:r>
        <w:t xml:space="preserve">.  </w:t>
      </w:r>
      <w:r w:rsidR="007D6836">
        <w:t xml:space="preserve">A comprehensive flow chard is provided </w:t>
      </w:r>
      <w:proofErr w:type="gramStart"/>
      <w:r w:rsidR="007D6836">
        <w:t>blow</w:t>
      </w:r>
      <w:proofErr w:type="gramEnd"/>
      <w:r w:rsidR="007D6836">
        <w:t>, showing how these options work within the structure of the game.</w:t>
      </w:r>
    </w:p>
    <w:p w14:paraId="4E7D4EC5" w14:textId="75719A77" w:rsidR="007921D6" w:rsidRDefault="007921D6" w:rsidP="007921D6">
      <w:pPr>
        <w:pStyle w:val="BodyText"/>
        <w:jc w:val="center"/>
      </w:pPr>
      <w:r w:rsidRPr="007921D6">
        <w:lastRenderedPageBreak/>
        <w:fldChar w:fldCharType="begin"/>
      </w:r>
      <w:r w:rsidRPr="007921D6">
        <w:instrText xml:space="preserve"> INCLUDEPICTURE "C:\\Users\\petma\\Downloads\\Select Number of Bombs (2).png" \* MERGEFORMATINET </w:instrText>
      </w:r>
      <w:r w:rsidRPr="007921D6">
        <w:fldChar w:fldCharType="separate"/>
      </w:r>
      <w:r w:rsidR="00384707">
        <w:fldChar w:fldCharType="begin"/>
      </w:r>
      <w:r w:rsidR="00384707">
        <w:instrText xml:space="preserve"> </w:instrText>
      </w:r>
      <w:r w:rsidR="00384707">
        <w:instrText>INCLUDEPICTURE  "C:\\Users\\petma\\Downloads\\Select Number of Bombs (2).png" \* MERGEFORMATINET</w:instrText>
      </w:r>
      <w:r w:rsidR="00384707">
        <w:instrText xml:space="preserve"> </w:instrText>
      </w:r>
      <w:r w:rsidR="00384707">
        <w:fldChar w:fldCharType="separate"/>
      </w:r>
      <w:r w:rsidR="00384707">
        <w:pict w14:anchorId="118C4D47">
          <v:shape id="_x0000_i1027" type="#_x0000_t75" alt="" style="width:354.85pt;height:437.15pt">
            <v:imagedata r:id="rId13" r:href="rId14"/>
          </v:shape>
        </w:pict>
      </w:r>
      <w:r w:rsidR="00384707">
        <w:fldChar w:fldCharType="end"/>
      </w:r>
      <w:r w:rsidRPr="007921D6">
        <w:fldChar w:fldCharType="end"/>
      </w:r>
    </w:p>
    <w:p w14:paraId="5BF18237" w14:textId="2543AAFD" w:rsidR="007D6836" w:rsidRPr="007D6836" w:rsidRDefault="007921D6" w:rsidP="007D6836">
      <w:pPr>
        <w:pStyle w:val="BodyText"/>
        <w:jc w:val="center"/>
        <w:rPr>
          <w:i/>
          <w:iCs/>
        </w:rPr>
      </w:pPr>
      <w:r>
        <w:rPr>
          <w:i/>
          <w:iCs/>
        </w:rPr>
        <w:t xml:space="preserve">Fig. </w:t>
      </w:r>
      <w:r w:rsidR="006E7CA9">
        <w:rPr>
          <w:i/>
          <w:iCs/>
        </w:rPr>
        <w:t>3: Flow of the Game, with the added AI Features.</w:t>
      </w:r>
    </w:p>
    <w:p w14:paraId="1170B917" w14:textId="56912395" w:rsidR="007D6836" w:rsidRDefault="007D6836" w:rsidP="005066A6">
      <w:pPr>
        <w:pStyle w:val="BodyText"/>
      </w:pPr>
      <w:r>
        <w:t xml:space="preserve">To start the game, the player may proceed by selecting the first tile they want to flip by left-clicking in it—the first tile is guaranteed to be bomb-free.  The program recursively uncovers all the adjacent bomb-free tiles, displaying the number of bombs residing in the 8 immediately bordering tiles.  At any time, the user can place a flag on a tile where they suspect there is a bomb by right-clicking on it.  Depending on the mode the player selected, AI may take turns with the </w:t>
      </w:r>
      <w:r w:rsidR="005066A6">
        <w:t>player or</w:t>
      </w:r>
      <w:r>
        <w:t xml:space="preserve"> solve the board outright</w:t>
      </w:r>
      <w:r w:rsidR="005066A6">
        <w:t>.</w:t>
      </w:r>
    </w:p>
    <w:p w14:paraId="71789320" w14:textId="0986FC8E" w:rsidR="00071F92" w:rsidRDefault="00071F92" w:rsidP="00071F92">
      <w:pPr>
        <w:pStyle w:val="BodyText"/>
      </w:pPr>
      <w:r>
        <w:t xml:space="preserve">In the following Use-Case Realizations, we will outline the </w:t>
      </w:r>
      <w:r w:rsidR="005066A6">
        <w:t xml:space="preserve">additional </w:t>
      </w:r>
      <w:r>
        <w:t>new features that we</w:t>
      </w:r>
      <w:r w:rsidR="005066A6">
        <w:t xml:space="preserve">re developed </w:t>
      </w:r>
      <w:r w:rsidR="009D55EE">
        <w:t>for</w:t>
      </w:r>
      <w:r w:rsidR="005066A6">
        <w:t xml:space="preserve"> the</w:t>
      </w:r>
      <w:r>
        <w:t xml:space="preserve"> gam</w:t>
      </w:r>
      <w:r w:rsidR="009E14A2">
        <w:t>e.</w:t>
      </w:r>
      <w:r w:rsidR="00E72D4F">
        <w:t xml:space="preserve">  </w:t>
      </w:r>
    </w:p>
    <w:p w14:paraId="4212444F" w14:textId="77777777" w:rsidR="00373519" w:rsidRDefault="00373519" w:rsidP="00071F92">
      <w:pPr>
        <w:pStyle w:val="BodyText"/>
      </w:pPr>
    </w:p>
    <w:p w14:paraId="33778E51" w14:textId="77777777" w:rsidR="00373519" w:rsidRDefault="00373519" w:rsidP="00071F92">
      <w:pPr>
        <w:pStyle w:val="BodyText"/>
      </w:pPr>
    </w:p>
    <w:p w14:paraId="3D5C6BB0" w14:textId="77777777" w:rsidR="00373519" w:rsidRPr="00071F92" w:rsidRDefault="00373519" w:rsidP="00071F92">
      <w:pPr>
        <w:pStyle w:val="BodyText"/>
      </w:pPr>
    </w:p>
    <w:p w14:paraId="7AF4725C" w14:textId="77777777" w:rsidR="00D67126" w:rsidRDefault="00D67126">
      <w:pPr>
        <w:pStyle w:val="Heading2"/>
      </w:pPr>
      <w:bookmarkStart w:id="15" w:name="_Toc6187936"/>
      <w:r w:rsidRPr="00071F92">
        <w:lastRenderedPageBreak/>
        <w:t>Use-Case Realizations</w:t>
      </w:r>
      <w:bookmarkEnd w:id="15"/>
    </w:p>
    <w:tbl>
      <w:tblPr>
        <w:tblStyle w:val="TableGrid"/>
        <w:tblW w:w="0" w:type="auto"/>
        <w:tblInd w:w="720" w:type="dxa"/>
        <w:tblLook w:val="04A0" w:firstRow="1" w:lastRow="0" w:firstColumn="1" w:lastColumn="0" w:noHBand="0" w:noVBand="1"/>
      </w:tblPr>
      <w:tblGrid>
        <w:gridCol w:w="1728"/>
        <w:gridCol w:w="7128"/>
      </w:tblGrid>
      <w:tr w:rsidR="004E4701" w14:paraId="05D2E0B8" w14:textId="77777777" w:rsidTr="00980C06">
        <w:tc>
          <w:tcPr>
            <w:tcW w:w="8856" w:type="dxa"/>
            <w:gridSpan w:val="2"/>
            <w:shd w:val="clear" w:color="auto" w:fill="F2F2F2" w:themeFill="background1" w:themeFillShade="F2"/>
          </w:tcPr>
          <w:p w14:paraId="03A90288" w14:textId="59720556" w:rsidR="004E4701" w:rsidRPr="004E4701" w:rsidRDefault="004E4701" w:rsidP="004E4701">
            <w:pPr>
              <w:jc w:val="center"/>
              <w:rPr>
                <w:b/>
                <w:bCs/>
              </w:rPr>
            </w:pPr>
            <w:r>
              <w:rPr>
                <w:b/>
                <w:bCs/>
              </w:rPr>
              <w:t>New Feature 1</w:t>
            </w:r>
          </w:p>
        </w:tc>
      </w:tr>
      <w:tr w:rsidR="004E4701" w14:paraId="40D77AEF" w14:textId="77777777" w:rsidTr="004E4701">
        <w:tc>
          <w:tcPr>
            <w:tcW w:w="1728" w:type="dxa"/>
          </w:tcPr>
          <w:p w14:paraId="7B5DC289" w14:textId="3D2C901E" w:rsidR="004E4701" w:rsidRPr="004E4701" w:rsidRDefault="004E4701" w:rsidP="004E4701">
            <w:pPr>
              <w:rPr>
                <w:b/>
                <w:bCs/>
              </w:rPr>
            </w:pPr>
            <w:r w:rsidRPr="004E4701">
              <w:rPr>
                <w:b/>
                <w:bCs/>
              </w:rPr>
              <w:t>Name</w:t>
            </w:r>
          </w:p>
        </w:tc>
        <w:tc>
          <w:tcPr>
            <w:tcW w:w="7128" w:type="dxa"/>
          </w:tcPr>
          <w:p w14:paraId="56FCF1DC" w14:textId="03611A3C" w:rsidR="004E4701" w:rsidRDefault="004E4701" w:rsidP="004E4701">
            <w:r>
              <w:t>Stopwatch</w:t>
            </w:r>
          </w:p>
        </w:tc>
      </w:tr>
      <w:tr w:rsidR="004E4701" w14:paraId="733939A5" w14:textId="77777777" w:rsidTr="004E4701">
        <w:tc>
          <w:tcPr>
            <w:tcW w:w="1728" w:type="dxa"/>
          </w:tcPr>
          <w:p w14:paraId="2593FFE3" w14:textId="2383A845" w:rsidR="004E4701" w:rsidRPr="004E4701" w:rsidRDefault="004E4701" w:rsidP="004E4701">
            <w:pPr>
              <w:rPr>
                <w:b/>
                <w:bCs/>
              </w:rPr>
            </w:pPr>
            <w:r w:rsidRPr="004E4701">
              <w:rPr>
                <w:b/>
                <w:bCs/>
              </w:rPr>
              <w:t>Actors</w:t>
            </w:r>
          </w:p>
        </w:tc>
        <w:tc>
          <w:tcPr>
            <w:tcW w:w="7128" w:type="dxa"/>
          </w:tcPr>
          <w:p w14:paraId="39CC71DF" w14:textId="0C08530F" w:rsidR="004E4701" w:rsidRDefault="004E4701" w:rsidP="004E4701">
            <w:r>
              <w:t>User/Player of the Minesweeper Game</w:t>
            </w:r>
          </w:p>
        </w:tc>
      </w:tr>
      <w:tr w:rsidR="004E4701" w14:paraId="63A5D34F" w14:textId="77777777" w:rsidTr="004E4701">
        <w:tc>
          <w:tcPr>
            <w:tcW w:w="1728" w:type="dxa"/>
          </w:tcPr>
          <w:p w14:paraId="756573A3" w14:textId="18706DD2" w:rsidR="004E4701" w:rsidRPr="004E4701" w:rsidRDefault="004E4701" w:rsidP="004E4701">
            <w:pPr>
              <w:rPr>
                <w:b/>
                <w:bCs/>
              </w:rPr>
            </w:pPr>
            <w:r w:rsidRPr="004E4701">
              <w:rPr>
                <w:b/>
                <w:bCs/>
              </w:rPr>
              <w:t>Trigger</w:t>
            </w:r>
          </w:p>
        </w:tc>
        <w:tc>
          <w:tcPr>
            <w:tcW w:w="7128" w:type="dxa"/>
          </w:tcPr>
          <w:p w14:paraId="5012286E" w14:textId="6C27490F" w:rsidR="004E4701" w:rsidRDefault="00D56BB8" w:rsidP="004E4701">
            <w:r>
              <w:t>Upon starting a Minesweeper Game</w:t>
            </w:r>
          </w:p>
        </w:tc>
      </w:tr>
      <w:tr w:rsidR="004E4701" w14:paraId="7BEDDC4A" w14:textId="77777777" w:rsidTr="004E4701">
        <w:tc>
          <w:tcPr>
            <w:tcW w:w="1728" w:type="dxa"/>
          </w:tcPr>
          <w:p w14:paraId="6BA8653F" w14:textId="4E1A4911" w:rsidR="004E4701" w:rsidRPr="004E4701" w:rsidRDefault="004E4701" w:rsidP="004E4701">
            <w:pPr>
              <w:rPr>
                <w:b/>
                <w:bCs/>
              </w:rPr>
            </w:pPr>
            <w:r w:rsidRPr="004E4701">
              <w:rPr>
                <w:b/>
                <w:bCs/>
              </w:rPr>
              <w:t>Preconditions</w:t>
            </w:r>
          </w:p>
        </w:tc>
        <w:tc>
          <w:tcPr>
            <w:tcW w:w="7128" w:type="dxa"/>
          </w:tcPr>
          <w:p w14:paraId="36412324" w14:textId="74A26D67" w:rsidR="004E4701" w:rsidRDefault="00D56BB8" w:rsidP="004E4701">
            <w:r>
              <w:t>Must have started a Minesweeper Game</w:t>
            </w:r>
          </w:p>
        </w:tc>
      </w:tr>
      <w:tr w:rsidR="004E4701" w14:paraId="76B07BEA" w14:textId="77777777" w:rsidTr="004E4701">
        <w:tc>
          <w:tcPr>
            <w:tcW w:w="1728" w:type="dxa"/>
          </w:tcPr>
          <w:p w14:paraId="6F28F645" w14:textId="70716954" w:rsidR="004E4701" w:rsidRPr="004E4701" w:rsidRDefault="004E4701" w:rsidP="004E4701">
            <w:pPr>
              <w:rPr>
                <w:b/>
                <w:bCs/>
              </w:rPr>
            </w:pPr>
            <w:r w:rsidRPr="004E4701">
              <w:rPr>
                <w:b/>
                <w:bCs/>
              </w:rPr>
              <w:t>Post Conditions</w:t>
            </w:r>
          </w:p>
        </w:tc>
        <w:tc>
          <w:tcPr>
            <w:tcW w:w="7128" w:type="dxa"/>
          </w:tcPr>
          <w:p w14:paraId="117CAAC8" w14:textId="67C45F25" w:rsidR="004E4701" w:rsidRDefault="00D56BB8" w:rsidP="004E4701">
            <w:r>
              <w:t>The game must have ended, either by the player winning or losing</w:t>
            </w:r>
          </w:p>
        </w:tc>
      </w:tr>
      <w:tr w:rsidR="004E4701" w14:paraId="3A8F5764" w14:textId="77777777" w:rsidTr="004E4701">
        <w:tc>
          <w:tcPr>
            <w:tcW w:w="1728" w:type="dxa"/>
          </w:tcPr>
          <w:p w14:paraId="6B8EC83A" w14:textId="6A7EFF1F" w:rsidR="004E4701" w:rsidRPr="004E4701" w:rsidRDefault="004E4701" w:rsidP="004E4701">
            <w:pPr>
              <w:rPr>
                <w:b/>
                <w:bCs/>
              </w:rPr>
            </w:pPr>
            <w:r w:rsidRPr="004E4701">
              <w:rPr>
                <w:b/>
                <w:bCs/>
              </w:rPr>
              <w:t>Success Scenario</w:t>
            </w:r>
          </w:p>
        </w:tc>
        <w:tc>
          <w:tcPr>
            <w:tcW w:w="7128" w:type="dxa"/>
          </w:tcPr>
          <w:p w14:paraId="5FA43B99" w14:textId="0F67A737" w:rsidR="004E4701" w:rsidRDefault="00C31BEA" w:rsidP="004E4701">
            <w:r>
              <w:t xml:space="preserve">Stopwatch begins </w:t>
            </w:r>
            <w:r w:rsidR="00677393">
              <w:t>increasing</w:t>
            </w:r>
            <w:r>
              <w:t xml:space="preserve"> upon the start of the game, continues to update the </w:t>
            </w:r>
            <w:r w:rsidR="004752F5">
              <w:t>time live to the player, and ends the stopwatch once the game has reached completion</w:t>
            </w:r>
          </w:p>
        </w:tc>
      </w:tr>
      <w:tr w:rsidR="004E4701" w14:paraId="5018FA37" w14:textId="77777777" w:rsidTr="004E4701">
        <w:tc>
          <w:tcPr>
            <w:tcW w:w="1728" w:type="dxa"/>
          </w:tcPr>
          <w:p w14:paraId="73965A2F" w14:textId="1F36CBC2" w:rsidR="004E4701" w:rsidRPr="004E4701" w:rsidRDefault="004E4701" w:rsidP="004E4701">
            <w:pPr>
              <w:rPr>
                <w:b/>
                <w:bCs/>
              </w:rPr>
            </w:pPr>
            <w:r w:rsidRPr="004E4701">
              <w:rPr>
                <w:b/>
                <w:bCs/>
              </w:rPr>
              <w:t>Alternative Flows</w:t>
            </w:r>
          </w:p>
        </w:tc>
        <w:tc>
          <w:tcPr>
            <w:tcW w:w="7128" w:type="dxa"/>
          </w:tcPr>
          <w:p w14:paraId="3022FF3A" w14:textId="3ED91C75" w:rsidR="004E4701" w:rsidRDefault="00C3558E" w:rsidP="00C3558E">
            <w:pPr>
              <w:numPr>
                <w:ilvl w:val="0"/>
                <w:numId w:val="25"/>
              </w:numPr>
            </w:pPr>
            <w:r>
              <w:t>The player could choose to open the Minesweeper page, but n</w:t>
            </w:r>
            <w:r w:rsidR="00CC214E">
              <w:t>ever</w:t>
            </w:r>
            <w:r>
              <w:t xml:space="preserve"> start a game</w:t>
            </w:r>
            <w:r w:rsidR="00CC214E">
              <w:t>, causing the Stopwatch to never start</w:t>
            </w:r>
          </w:p>
          <w:p w14:paraId="6A0EAD3D" w14:textId="4739B5BF" w:rsidR="00C3558E" w:rsidRDefault="00C3558E" w:rsidP="00C3558E">
            <w:pPr>
              <w:numPr>
                <w:ilvl w:val="0"/>
                <w:numId w:val="25"/>
              </w:numPr>
            </w:pPr>
            <w:r>
              <w:t>The player could start a game, but close the webpage before</w:t>
            </w:r>
            <w:r w:rsidR="00CC214E">
              <w:t xml:space="preserve"> winning or losing the game,</w:t>
            </w:r>
            <w:r w:rsidR="00677393">
              <w:t xml:space="preserve"> ending the entire game without ending the Stopwatch</w:t>
            </w:r>
          </w:p>
        </w:tc>
      </w:tr>
    </w:tbl>
    <w:p w14:paraId="75CB2D08" w14:textId="77777777" w:rsidR="00181652" w:rsidRPr="00181652" w:rsidRDefault="00181652" w:rsidP="00181652"/>
    <w:p w14:paraId="7F41D8B1" w14:textId="27FD7C75" w:rsidR="000F1062" w:rsidRDefault="000F1062" w:rsidP="000F1062">
      <w:pPr>
        <w:pStyle w:val="BodyText"/>
      </w:pPr>
      <w:r>
        <w:t xml:space="preserve">The first new feature we added was </w:t>
      </w:r>
      <w:proofErr w:type="gramStart"/>
      <w:r>
        <w:t>the Stopwatch</w:t>
      </w:r>
      <w:proofErr w:type="gramEnd"/>
      <w:r w:rsidR="00BD0703">
        <w:t xml:space="preserve">, which allows a user to track their time spent playing each round of the game. </w:t>
      </w:r>
      <w:r w:rsidR="008F0A9C">
        <w:t xml:space="preserve"> Here is the Use Case Statement:</w:t>
      </w:r>
    </w:p>
    <w:p w14:paraId="0B6301C0" w14:textId="3BBA3EAE" w:rsidR="008F0A9C" w:rsidRPr="00C116ED" w:rsidRDefault="008F0A9C" w:rsidP="007066D6">
      <w:pPr>
        <w:pStyle w:val="BodyText"/>
        <w:ind w:left="1440"/>
        <w:rPr>
          <w:i/>
          <w:iCs/>
          <w:u w:val="single"/>
        </w:rPr>
      </w:pPr>
      <w:r w:rsidRPr="007066D6">
        <w:rPr>
          <w:i/>
          <w:iCs/>
        </w:rPr>
        <w:t xml:space="preserve">As a </w:t>
      </w:r>
      <w:r w:rsidRPr="00C116ED">
        <w:rPr>
          <w:i/>
          <w:iCs/>
          <w:u w:val="single"/>
        </w:rPr>
        <w:t>player</w:t>
      </w:r>
      <w:r w:rsidRPr="007066D6">
        <w:rPr>
          <w:i/>
          <w:iCs/>
        </w:rPr>
        <w:t xml:space="preserve">, I want </w:t>
      </w:r>
      <w:r w:rsidRPr="00C116ED">
        <w:rPr>
          <w:i/>
          <w:iCs/>
          <w:u w:val="single"/>
        </w:rPr>
        <w:t>to track my time</w:t>
      </w:r>
      <w:r w:rsidRPr="007066D6">
        <w:rPr>
          <w:i/>
          <w:iCs/>
        </w:rPr>
        <w:t xml:space="preserve">, so that </w:t>
      </w:r>
      <w:r w:rsidRPr="00C116ED">
        <w:rPr>
          <w:i/>
          <w:iCs/>
          <w:u w:val="single"/>
        </w:rPr>
        <w:t xml:space="preserve">I can </w:t>
      </w:r>
      <w:r w:rsidR="007066D6" w:rsidRPr="00C116ED">
        <w:rPr>
          <w:i/>
          <w:iCs/>
          <w:u w:val="single"/>
        </w:rPr>
        <w:t>know how quickly I solved this round of the game.</w:t>
      </w:r>
    </w:p>
    <w:p w14:paraId="76118638" w14:textId="15C2A059" w:rsidR="007066D6" w:rsidRDefault="0031426C" w:rsidP="000F1062">
      <w:pPr>
        <w:pStyle w:val="BodyText"/>
      </w:pPr>
      <w:r>
        <w:t>The time spent playing each round will be displayed to the user</w:t>
      </w:r>
      <w:r w:rsidR="000F1064">
        <w:t>, counting upwards from 0</w:t>
      </w:r>
      <w:r w:rsidR="00C32BFF">
        <w:t>.  It will not be tracked or stored—instead, it will simply reset when the player begins a new gam</w:t>
      </w:r>
      <w:r w:rsidR="00A504DA">
        <w:t>e.  The flow of this use case follows:</w:t>
      </w:r>
    </w:p>
    <w:p w14:paraId="163AF9CC" w14:textId="6095CDF6" w:rsidR="001D0984" w:rsidRDefault="001D0984" w:rsidP="001D0984">
      <w:pPr>
        <w:pStyle w:val="BodyText"/>
        <w:numPr>
          <w:ilvl w:val="0"/>
          <w:numId w:val="23"/>
        </w:numPr>
      </w:pPr>
      <w:r>
        <w:t>Player visits the Minesweeper page</w:t>
      </w:r>
    </w:p>
    <w:p w14:paraId="4278428F" w14:textId="148F270D" w:rsidR="004A3B30" w:rsidRDefault="004A3B30" w:rsidP="004A3B30">
      <w:pPr>
        <w:pStyle w:val="BodyText"/>
        <w:numPr>
          <w:ilvl w:val="1"/>
          <w:numId w:val="23"/>
        </w:numPr>
      </w:pPr>
      <w:r>
        <w:t>Player selects the number of mines to place on the board, and the level of difficulty</w:t>
      </w:r>
    </w:p>
    <w:p w14:paraId="0BF303E8" w14:textId="034F7982" w:rsidR="004A3B30" w:rsidRDefault="004A3B30" w:rsidP="004A3B30">
      <w:pPr>
        <w:pStyle w:val="BodyText"/>
        <w:numPr>
          <w:ilvl w:val="0"/>
          <w:numId w:val="23"/>
        </w:numPr>
      </w:pPr>
      <w:r>
        <w:t>Upon</w:t>
      </w:r>
      <w:r w:rsidR="00403967">
        <w:t xml:space="preserve"> the game </w:t>
      </w:r>
      <w:proofErr w:type="gramStart"/>
      <w:r w:rsidR="00403967">
        <w:t>start</w:t>
      </w:r>
      <w:proofErr w:type="gramEnd"/>
      <w:r w:rsidR="00403967">
        <w:t>, the Stopwatch feature will track and display the time for the user to see, as they are playing the game</w:t>
      </w:r>
      <w:r w:rsidR="000F1064">
        <w:t xml:space="preserve">, </w:t>
      </w:r>
      <w:proofErr w:type="gramStart"/>
      <w:r w:rsidR="000F1064">
        <w:t>counting up</w:t>
      </w:r>
      <w:proofErr w:type="gramEnd"/>
      <w:r w:rsidR="000F1064">
        <w:t xml:space="preserve"> from 0</w:t>
      </w:r>
      <w:r w:rsidR="00403967">
        <w:t>.</w:t>
      </w:r>
    </w:p>
    <w:p w14:paraId="3E06B6BB" w14:textId="2BF5EC08" w:rsidR="00770A7E" w:rsidRPr="00490132" w:rsidRDefault="00C80823" w:rsidP="00770A7E">
      <w:pPr>
        <w:pStyle w:val="BodyText"/>
        <w:numPr>
          <w:ilvl w:val="0"/>
          <w:numId w:val="23"/>
        </w:numPr>
      </w:pPr>
      <w:r w:rsidRPr="00490132">
        <w:t xml:space="preserve">Once the game has ended, the </w:t>
      </w:r>
      <w:r w:rsidR="00CB3D5D" w:rsidRPr="00490132">
        <w:t xml:space="preserve">stopwatch </w:t>
      </w:r>
      <w:r w:rsidR="00490132" w:rsidRPr="00490132">
        <w:t>stops incrementing and is frozen with the final time.</w:t>
      </w:r>
    </w:p>
    <w:p w14:paraId="0745811A" w14:textId="41A6413D" w:rsidR="00F134D2" w:rsidRPr="00F134D2" w:rsidRDefault="00F134D2" w:rsidP="00F134D2">
      <w:pPr>
        <w:pStyle w:val="BodyText"/>
      </w:pPr>
      <w:r w:rsidRPr="00F134D2">
        <w:t>Below</w:t>
      </w:r>
      <w:r>
        <w:t>, a UML</w:t>
      </w:r>
      <w:r w:rsidR="00C23CBB">
        <w:t xml:space="preserve"> Diagram was created, to help illustrate how the user can interact with this new Stopwatch feature.</w:t>
      </w:r>
    </w:p>
    <w:p w14:paraId="5241F67D" w14:textId="23E5B2BD" w:rsidR="00770A7E" w:rsidRDefault="00770A7E" w:rsidP="00770A7E">
      <w:pPr>
        <w:pStyle w:val="BodyText"/>
        <w:ind w:left="1080"/>
        <w:jc w:val="center"/>
      </w:pPr>
      <w:r>
        <w:lastRenderedPageBreak/>
        <w:fldChar w:fldCharType="begin"/>
      </w:r>
      <w:r>
        <w:instrText xml:space="preserve"> INCLUDEPICTURE "C:\\Users\\petma\\Downloads\\Select Number of Bombs.png" \* MERGEFORMATINET </w:instrText>
      </w:r>
      <w:r>
        <w:fldChar w:fldCharType="separate"/>
      </w:r>
      <w:r w:rsidR="00384707">
        <w:fldChar w:fldCharType="begin"/>
      </w:r>
      <w:r w:rsidR="00384707">
        <w:instrText xml:space="preserve"> </w:instrText>
      </w:r>
      <w:r w:rsidR="00384707">
        <w:instrText>INCLUDEPICTURE  "C:\\Users\\petma\\Downloads\\Select Number of Bombs.png" \* MERGEFORMATINET</w:instrText>
      </w:r>
      <w:r w:rsidR="00384707">
        <w:instrText xml:space="preserve"> </w:instrText>
      </w:r>
      <w:r w:rsidR="00384707">
        <w:fldChar w:fldCharType="separate"/>
      </w:r>
      <w:r w:rsidR="00384707">
        <w:pict w14:anchorId="7CA7F3D4">
          <v:shape id="_x0000_i1028" type="#_x0000_t75" alt="" style="width:406.3pt;height:246.85pt">
            <v:imagedata r:id="rId15" r:href="rId16"/>
          </v:shape>
        </w:pict>
      </w:r>
      <w:r w:rsidR="00384707">
        <w:fldChar w:fldCharType="end"/>
      </w:r>
      <w:r>
        <w:fldChar w:fldCharType="end"/>
      </w:r>
    </w:p>
    <w:p w14:paraId="7A7015BB" w14:textId="64C96265" w:rsidR="00770A7E" w:rsidRPr="00770A7E" w:rsidRDefault="00770A7E" w:rsidP="00770A7E">
      <w:pPr>
        <w:pStyle w:val="BodyText"/>
        <w:ind w:left="1080"/>
        <w:jc w:val="center"/>
        <w:rPr>
          <w:i/>
          <w:iCs/>
          <w:highlight w:val="cyan"/>
        </w:rPr>
      </w:pPr>
      <w:r>
        <w:rPr>
          <w:i/>
          <w:iCs/>
        </w:rPr>
        <w:t xml:space="preserve">Fig. </w:t>
      </w:r>
      <w:r w:rsidR="006E7CA9">
        <w:rPr>
          <w:i/>
          <w:iCs/>
        </w:rPr>
        <w:t>4</w:t>
      </w:r>
      <w:r>
        <w:rPr>
          <w:i/>
          <w:iCs/>
        </w:rPr>
        <w:t xml:space="preserve">: </w:t>
      </w:r>
      <w:r w:rsidR="00F51B4A">
        <w:rPr>
          <w:i/>
          <w:iCs/>
        </w:rPr>
        <w:t>UML diagram for the Use Case of the Stopwatch feature.</w:t>
      </w:r>
    </w:p>
    <w:p w14:paraId="47FCE99B" w14:textId="63E169B6" w:rsidR="00C36600" w:rsidRDefault="00A04C3E" w:rsidP="00F134D2">
      <w:pPr>
        <w:pStyle w:val="BodyText"/>
      </w:pPr>
      <w:r>
        <w:t>This Stopwatch feature will be triggered automatically when the player begins a new game.  Throughout the game, the player can view the current time displayed on the stopwat</w:t>
      </w:r>
      <w:r w:rsidR="00CA66A5">
        <w:t>ch.  Once the end of the game has been triggered by either a win or a loss, the stopwatch will stop incrementing.</w:t>
      </w:r>
    </w:p>
    <w:p w14:paraId="6BE5146F" w14:textId="77777777" w:rsidR="00373519" w:rsidRDefault="00373519" w:rsidP="00F134D2">
      <w:pPr>
        <w:pStyle w:val="BodyText"/>
      </w:pPr>
    </w:p>
    <w:tbl>
      <w:tblPr>
        <w:tblStyle w:val="TableGrid"/>
        <w:tblW w:w="0" w:type="auto"/>
        <w:tblInd w:w="720" w:type="dxa"/>
        <w:tblLook w:val="04A0" w:firstRow="1" w:lastRow="0" w:firstColumn="1" w:lastColumn="0" w:noHBand="0" w:noVBand="1"/>
      </w:tblPr>
      <w:tblGrid>
        <w:gridCol w:w="1728"/>
        <w:gridCol w:w="7128"/>
      </w:tblGrid>
      <w:tr w:rsidR="004E4701" w14:paraId="3178F5C7" w14:textId="77777777" w:rsidTr="00980C06">
        <w:tc>
          <w:tcPr>
            <w:tcW w:w="8856" w:type="dxa"/>
            <w:gridSpan w:val="2"/>
            <w:shd w:val="clear" w:color="auto" w:fill="F2F2F2" w:themeFill="background1" w:themeFillShade="F2"/>
          </w:tcPr>
          <w:p w14:paraId="047256CF" w14:textId="7B30C4BC" w:rsidR="004E4701" w:rsidRPr="004E4701" w:rsidRDefault="004E4701" w:rsidP="004764DB">
            <w:pPr>
              <w:jc w:val="center"/>
              <w:rPr>
                <w:b/>
                <w:bCs/>
              </w:rPr>
            </w:pPr>
            <w:r>
              <w:rPr>
                <w:b/>
                <w:bCs/>
              </w:rPr>
              <w:t>New Feature 2</w:t>
            </w:r>
          </w:p>
        </w:tc>
      </w:tr>
      <w:tr w:rsidR="004E4701" w14:paraId="1344728D" w14:textId="77777777" w:rsidTr="004764DB">
        <w:tc>
          <w:tcPr>
            <w:tcW w:w="1728" w:type="dxa"/>
          </w:tcPr>
          <w:p w14:paraId="08799E13" w14:textId="77777777" w:rsidR="004E4701" w:rsidRPr="004E4701" w:rsidRDefault="004E4701" w:rsidP="004764DB">
            <w:pPr>
              <w:rPr>
                <w:b/>
                <w:bCs/>
              </w:rPr>
            </w:pPr>
            <w:r w:rsidRPr="004E4701">
              <w:rPr>
                <w:b/>
                <w:bCs/>
              </w:rPr>
              <w:t>Name</w:t>
            </w:r>
          </w:p>
        </w:tc>
        <w:tc>
          <w:tcPr>
            <w:tcW w:w="7128" w:type="dxa"/>
          </w:tcPr>
          <w:p w14:paraId="3CB1FD05" w14:textId="25C3128A" w:rsidR="004E4701" w:rsidRDefault="004E4701" w:rsidP="004764DB">
            <w:r>
              <w:t>Safe Reveal</w:t>
            </w:r>
          </w:p>
        </w:tc>
      </w:tr>
      <w:tr w:rsidR="004E4701" w14:paraId="07F7AD4A" w14:textId="77777777" w:rsidTr="004764DB">
        <w:tc>
          <w:tcPr>
            <w:tcW w:w="1728" w:type="dxa"/>
          </w:tcPr>
          <w:p w14:paraId="43EB3482" w14:textId="77777777" w:rsidR="004E4701" w:rsidRPr="004E4701" w:rsidRDefault="004E4701" w:rsidP="004764DB">
            <w:pPr>
              <w:rPr>
                <w:b/>
                <w:bCs/>
              </w:rPr>
            </w:pPr>
            <w:r w:rsidRPr="004E4701">
              <w:rPr>
                <w:b/>
                <w:bCs/>
              </w:rPr>
              <w:t>Actors</w:t>
            </w:r>
          </w:p>
        </w:tc>
        <w:tc>
          <w:tcPr>
            <w:tcW w:w="7128" w:type="dxa"/>
          </w:tcPr>
          <w:p w14:paraId="314A3C4A" w14:textId="613087BD" w:rsidR="004E4701" w:rsidRDefault="004E4701" w:rsidP="004764DB">
            <w:r>
              <w:t>User/Player of the Minesweeper Game</w:t>
            </w:r>
          </w:p>
        </w:tc>
      </w:tr>
      <w:tr w:rsidR="004E4701" w14:paraId="1A86E972" w14:textId="77777777" w:rsidTr="004764DB">
        <w:tc>
          <w:tcPr>
            <w:tcW w:w="1728" w:type="dxa"/>
          </w:tcPr>
          <w:p w14:paraId="43BFB185" w14:textId="77777777" w:rsidR="004E4701" w:rsidRPr="004E4701" w:rsidRDefault="004E4701" w:rsidP="004764DB">
            <w:pPr>
              <w:rPr>
                <w:b/>
                <w:bCs/>
              </w:rPr>
            </w:pPr>
            <w:r w:rsidRPr="004E4701">
              <w:rPr>
                <w:b/>
                <w:bCs/>
              </w:rPr>
              <w:t>Trigger</w:t>
            </w:r>
          </w:p>
        </w:tc>
        <w:tc>
          <w:tcPr>
            <w:tcW w:w="7128" w:type="dxa"/>
          </w:tcPr>
          <w:p w14:paraId="2C0A19A7" w14:textId="3380DA0B" w:rsidR="004E4701" w:rsidRDefault="004E4701" w:rsidP="004764DB">
            <w:proofErr w:type="gramStart"/>
            <w:r>
              <w:t>Player chooses</w:t>
            </w:r>
            <w:proofErr w:type="gramEnd"/>
            <w:r>
              <w:t xml:space="preserve"> to use </w:t>
            </w:r>
            <w:proofErr w:type="gramStart"/>
            <w:r>
              <w:t>the Safe</w:t>
            </w:r>
            <w:proofErr w:type="gramEnd"/>
            <w:r>
              <w:t xml:space="preserve"> Reveal Feature (one time per game)</w:t>
            </w:r>
          </w:p>
        </w:tc>
      </w:tr>
      <w:tr w:rsidR="004E4701" w14:paraId="29C5267F" w14:textId="77777777" w:rsidTr="004764DB">
        <w:tc>
          <w:tcPr>
            <w:tcW w:w="1728" w:type="dxa"/>
          </w:tcPr>
          <w:p w14:paraId="44B682B8" w14:textId="77777777" w:rsidR="004E4701" w:rsidRPr="004E4701" w:rsidRDefault="004E4701" w:rsidP="004764DB">
            <w:pPr>
              <w:rPr>
                <w:b/>
                <w:bCs/>
              </w:rPr>
            </w:pPr>
            <w:r w:rsidRPr="004E4701">
              <w:rPr>
                <w:b/>
                <w:bCs/>
              </w:rPr>
              <w:t>Preconditions</w:t>
            </w:r>
          </w:p>
        </w:tc>
        <w:tc>
          <w:tcPr>
            <w:tcW w:w="7128" w:type="dxa"/>
          </w:tcPr>
          <w:p w14:paraId="15247DDA" w14:textId="77777777" w:rsidR="004E4701" w:rsidRDefault="001F1491" w:rsidP="00C7104B">
            <w:pPr>
              <w:numPr>
                <w:ilvl w:val="0"/>
                <w:numId w:val="26"/>
              </w:numPr>
            </w:pPr>
            <w:r>
              <w:t>Must have started a Minesweeper Game</w:t>
            </w:r>
          </w:p>
          <w:p w14:paraId="0BF5AD8D" w14:textId="77777777" w:rsidR="00C7104B" w:rsidRDefault="00C7104B" w:rsidP="00C7104B">
            <w:pPr>
              <w:numPr>
                <w:ilvl w:val="0"/>
                <w:numId w:val="26"/>
              </w:numPr>
            </w:pPr>
            <w:r>
              <w:t>Not yet used the Safe Reveal in this game</w:t>
            </w:r>
          </w:p>
          <w:p w14:paraId="28C1B18D" w14:textId="180CBBC5" w:rsidR="00984F15" w:rsidRDefault="00984F15" w:rsidP="00C7104B">
            <w:pPr>
              <w:numPr>
                <w:ilvl w:val="0"/>
                <w:numId w:val="26"/>
              </w:numPr>
            </w:pPr>
            <w:r>
              <w:t>Player selects tile</w:t>
            </w:r>
          </w:p>
        </w:tc>
      </w:tr>
      <w:tr w:rsidR="004E4701" w14:paraId="26F7C913" w14:textId="77777777" w:rsidTr="004764DB">
        <w:tc>
          <w:tcPr>
            <w:tcW w:w="1728" w:type="dxa"/>
          </w:tcPr>
          <w:p w14:paraId="0B62996D" w14:textId="77777777" w:rsidR="004E4701" w:rsidRPr="004E4701" w:rsidRDefault="004E4701" w:rsidP="004764DB">
            <w:pPr>
              <w:rPr>
                <w:b/>
                <w:bCs/>
              </w:rPr>
            </w:pPr>
            <w:r w:rsidRPr="004E4701">
              <w:rPr>
                <w:b/>
                <w:bCs/>
              </w:rPr>
              <w:t>Post Conditions</w:t>
            </w:r>
          </w:p>
        </w:tc>
        <w:tc>
          <w:tcPr>
            <w:tcW w:w="7128" w:type="dxa"/>
          </w:tcPr>
          <w:p w14:paraId="30B84958" w14:textId="77777777" w:rsidR="004E4701" w:rsidRDefault="00C7104B" w:rsidP="00C7104B">
            <w:pPr>
              <w:numPr>
                <w:ilvl w:val="0"/>
                <w:numId w:val="27"/>
              </w:numPr>
            </w:pPr>
            <w:r>
              <w:t>Safe Reveal cannot be used again in this gam</w:t>
            </w:r>
            <w:r w:rsidR="00984F15">
              <w:t>e</w:t>
            </w:r>
          </w:p>
          <w:p w14:paraId="226BBDFE" w14:textId="77777777" w:rsidR="00984F15" w:rsidRDefault="006171F8" w:rsidP="00C7104B">
            <w:pPr>
              <w:numPr>
                <w:ilvl w:val="0"/>
                <w:numId w:val="27"/>
              </w:numPr>
            </w:pPr>
            <w:r>
              <w:t xml:space="preserve">The selected tile for the </w:t>
            </w:r>
            <w:r w:rsidR="0094147E">
              <w:t xml:space="preserve">Safe Reveal </w:t>
            </w:r>
            <w:r w:rsidR="008C4D70">
              <w:t>is the center of the 3x3 grid</w:t>
            </w:r>
          </w:p>
          <w:p w14:paraId="1A566BCB" w14:textId="0F901C36" w:rsidR="008C4D70" w:rsidRDefault="00E26F47" w:rsidP="008C4D70">
            <w:pPr>
              <w:numPr>
                <w:ilvl w:val="0"/>
                <w:numId w:val="29"/>
              </w:numPr>
            </w:pPr>
            <w:r>
              <w:t>For each tile in the corresponding 3x3 grid:</w:t>
            </w:r>
          </w:p>
          <w:p w14:paraId="06AF3B1F" w14:textId="6753992E" w:rsidR="00E26F47" w:rsidRDefault="004B25C6" w:rsidP="00E26F47">
            <w:pPr>
              <w:numPr>
                <w:ilvl w:val="0"/>
                <w:numId w:val="30"/>
              </w:numPr>
            </w:pPr>
            <w:r>
              <w:t>Flag tile, if mine underneath</w:t>
            </w:r>
          </w:p>
          <w:p w14:paraId="64B7593B" w14:textId="4911F242" w:rsidR="004B25C6" w:rsidRDefault="004B25C6" w:rsidP="00E26F47">
            <w:pPr>
              <w:numPr>
                <w:ilvl w:val="0"/>
                <w:numId w:val="30"/>
              </w:numPr>
            </w:pPr>
            <w:r>
              <w:t>Uncover tile, if no mine underneath</w:t>
            </w:r>
          </w:p>
          <w:p w14:paraId="2EF43249" w14:textId="77777777" w:rsidR="008C4D70" w:rsidRDefault="00435962" w:rsidP="004B25C6">
            <w:pPr>
              <w:numPr>
                <w:ilvl w:val="0"/>
                <w:numId w:val="31"/>
              </w:numPr>
            </w:pPr>
            <w:r>
              <w:t>Depending on the current state of the gameboard, there are 2 potential outcomes</w:t>
            </w:r>
          </w:p>
          <w:p w14:paraId="51B70303" w14:textId="77777777" w:rsidR="00435962" w:rsidRDefault="00D90ED2" w:rsidP="00435962">
            <w:pPr>
              <w:numPr>
                <w:ilvl w:val="0"/>
                <w:numId w:val="29"/>
              </w:numPr>
            </w:pPr>
            <w:proofErr w:type="gramStart"/>
            <w:r>
              <w:t>Player still has</w:t>
            </w:r>
            <w:proofErr w:type="gramEnd"/>
            <w:r>
              <w:t xml:space="preserve"> uncovered tiles without mines underneath, game play continues</w:t>
            </w:r>
          </w:p>
          <w:p w14:paraId="60A4A26B" w14:textId="127AF7A3" w:rsidR="00D90ED2" w:rsidRDefault="00D90ED2" w:rsidP="00435962">
            <w:pPr>
              <w:numPr>
                <w:ilvl w:val="0"/>
                <w:numId w:val="29"/>
              </w:numPr>
            </w:pPr>
            <w:r>
              <w:t>Player wins the game</w:t>
            </w:r>
          </w:p>
        </w:tc>
      </w:tr>
      <w:tr w:rsidR="004E4701" w14:paraId="56A3CC9C" w14:textId="77777777" w:rsidTr="004764DB">
        <w:tc>
          <w:tcPr>
            <w:tcW w:w="1728" w:type="dxa"/>
          </w:tcPr>
          <w:p w14:paraId="0AE9AE74" w14:textId="77777777" w:rsidR="004E4701" w:rsidRPr="004E4701" w:rsidRDefault="004E4701" w:rsidP="004764DB">
            <w:pPr>
              <w:rPr>
                <w:b/>
                <w:bCs/>
              </w:rPr>
            </w:pPr>
            <w:r w:rsidRPr="004E4701">
              <w:rPr>
                <w:b/>
                <w:bCs/>
              </w:rPr>
              <w:t>Success Scenario</w:t>
            </w:r>
          </w:p>
        </w:tc>
        <w:tc>
          <w:tcPr>
            <w:tcW w:w="7128" w:type="dxa"/>
          </w:tcPr>
          <w:p w14:paraId="41D655BB" w14:textId="18EC32F9" w:rsidR="004E4701" w:rsidRDefault="009B50BD" w:rsidP="004764DB">
            <w:r>
              <w:t>The Safe Reveal feature helps the player uncover a difficult section of the board</w:t>
            </w:r>
            <w:r w:rsidR="00526B1A">
              <w:t xml:space="preserve"> and speed up game play</w:t>
            </w:r>
          </w:p>
        </w:tc>
      </w:tr>
      <w:tr w:rsidR="004E4701" w14:paraId="2A462F82" w14:textId="77777777" w:rsidTr="004764DB">
        <w:tc>
          <w:tcPr>
            <w:tcW w:w="1728" w:type="dxa"/>
          </w:tcPr>
          <w:p w14:paraId="64ED692B" w14:textId="77777777" w:rsidR="004E4701" w:rsidRPr="004E4701" w:rsidRDefault="004E4701" w:rsidP="004764DB">
            <w:pPr>
              <w:rPr>
                <w:b/>
                <w:bCs/>
              </w:rPr>
            </w:pPr>
            <w:r w:rsidRPr="004E4701">
              <w:rPr>
                <w:b/>
                <w:bCs/>
              </w:rPr>
              <w:t>Alternative Flows</w:t>
            </w:r>
          </w:p>
        </w:tc>
        <w:tc>
          <w:tcPr>
            <w:tcW w:w="7128" w:type="dxa"/>
          </w:tcPr>
          <w:p w14:paraId="02E87110" w14:textId="46B01ADF" w:rsidR="004E4701" w:rsidRDefault="00D90ED2" w:rsidP="004764DB">
            <w:proofErr w:type="gramStart"/>
            <w:r>
              <w:t>Player</w:t>
            </w:r>
            <w:proofErr w:type="gramEnd"/>
            <w:r>
              <w:t xml:space="preserve"> can decide not to enable the Safe Reveal featu</w:t>
            </w:r>
            <w:r w:rsidR="009B50BD">
              <w:t>re</w:t>
            </w:r>
          </w:p>
        </w:tc>
      </w:tr>
    </w:tbl>
    <w:p w14:paraId="73B90E65" w14:textId="77777777" w:rsidR="004E4701" w:rsidRDefault="004E4701" w:rsidP="004E4701">
      <w:pPr>
        <w:pStyle w:val="BodyText"/>
        <w:ind w:left="0"/>
      </w:pPr>
    </w:p>
    <w:p w14:paraId="6E8B031A" w14:textId="623DB0EB" w:rsidR="00C80823" w:rsidRDefault="00C80823" w:rsidP="004E4701">
      <w:pPr>
        <w:pStyle w:val="BodyText"/>
      </w:pPr>
      <w:r>
        <w:lastRenderedPageBreak/>
        <w:t xml:space="preserve">The second new feature we added was </w:t>
      </w:r>
      <w:proofErr w:type="gramStart"/>
      <w:r>
        <w:t xml:space="preserve">the </w:t>
      </w:r>
      <w:r w:rsidR="00396332">
        <w:t>Safe</w:t>
      </w:r>
      <w:proofErr w:type="gramEnd"/>
      <w:r w:rsidR="00396332">
        <w:t xml:space="preserve"> </w:t>
      </w:r>
      <w:r>
        <w:t>Reveal, which is a special action a user can take once per game to complete a difficult section of the boar</w:t>
      </w:r>
      <w:r w:rsidR="00E133D8">
        <w:t>d.  Here is the use case statement:</w:t>
      </w:r>
    </w:p>
    <w:p w14:paraId="4991BB47" w14:textId="6073D38F" w:rsidR="00C116ED" w:rsidRDefault="00C116ED" w:rsidP="002B4F75">
      <w:pPr>
        <w:pStyle w:val="BodyText"/>
        <w:ind w:left="1440"/>
        <w:rPr>
          <w:i/>
          <w:iCs/>
          <w:u w:val="single"/>
        </w:rPr>
      </w:pPr>
      <w:r>
        <w:rPr>
          <w:i/>
          <w:iCs/>
        </w:rPr>
        <w:t xml:space="preserve">As a </w:t>
      </w:r>
      <w:r w:rsidRPr="002B4F75">
        <w:rPr>
          <w:i/>
          <w:iCs/>
          <w:u w:val="single"/>
        </w:rPr>
        <w:t>player</w:t>
      </w:r>
      <w:r>
        <w:rPr>
          <w:i/>
          <w:iCs/>
        </w:rPr>
        <w:t xml:space="preserve">, I want </w:t>
      </w:r>
      <w:r w:rsidRPr="002B4F75">
        <w:rPr>
          <w:i/>
          <w:iCs/>
          <w:u w:val="single"/>
        </w:rPr>
        <w:t>to safely</w:t>
      </w:r>
      <w:r w:rsidR="002B4F75" w:rsidRPr="002B4F75">
        <w:rPr>
          <w:i/>
          <w:iCs/>
          <w:u w:val="single"/>
        </w:rPr>
        <w:t xml:space="preserve"> reveal a 3x3 grid</w:t>
      </w:r>
      <w:r w:rsidR="002B4F75">
        <w:rPr>
          <w:i/>
          <w:iCs/>
        </w:rPr>
        <w:t xml:space="preserve"> so that </w:t>
      </w:r>
      <w:r w:rsidR="002B4F75" w:rsidRPr="002B4F75">
        <w:rPr>
          <w:i/>
          <w:iCs/>
          <w:u w:val="single"/>
        </w:rPr>
        <w:t>I can powerup and complete a difficult section of the board quickly.</w:t>
      </w:r>
    </w:p>
    <w:p w14:paraId="76429E94" w14:textId="2FC0A683" w:rsidR="002765D3" w:rsidRDefault="009E14A2" w:rsidP="002B4F75">
      <w:pPr>
        <w:pStyle w:val="BodyText"/>
      </w:pPr>
      <w:r>
        <w:t>Th</w:t>
      </w:r>
      <w:r w:rsidR="001F5A0D">
        <w:t xml:space="preserve">e </w:t>
      </w:r>
      <w:r w:rsidR="00396332">
        <w:t xml:space="preserve">Safe </w:t>
      </w:r>
      <w:r w:rsidR="001F5A0D">
        <w:t>Reveal feature allows the user to select an uncovered tile of their choice</w:t>
      </w:r>
      <w:r w:rsidR="00D8071A">
        <w:t xml:space="preserve"> to safely reveal that tile, along with the 8 tiles immediately surrounding it</w:t>
      </w:r>
      <w:r w:rsidR="0074307C">
        <w:t xml:space="preserve"> (in a 3x3 grid formation)</w:t>
      </w:r>
      <w:r w:rsidR="00D8071A">
        <w:t xml:space="preserve">.  </w:t>
      </w:r>
      <w:r w:rsidR="002765D3">
        <w:t>To do this, the player clicks on the “</w:t>
      </w:r>
      <w:r w:rsidR="0081417E">
        <w:t>Use 3x3 Reveal” button, then left clicks on the tile they want to select.</w:t>
      </w:r>
    </w:p>
    <w:p w14:paraId="39089FBC" w14:textId="6013E4EF" w:rsidR="002B4F75" w:rsidRDefault="00D8071A" w:rsidP="002B4F75">
      <w:pPr>
        <w:pStyle w:val="BodyText"/>
      </w:pPr>
      <w:r>
        <w:t xml:space="preserve">If any of the tiles contain a mine, they will be left covered, and a flag will be placed on them.  If any of the tiles do not contain </w:t>
      </w:r>
      <w:proofErr w:type="gramStart"/>
      <w:r>
        <w:t>a mine</w:t>
      </w:r>
      <w:proofErr w:type="gramEnd"/>
      <w:r>
        <w:t>, they will be uncovered.</w:t>
      </w:r>
      <w:r w:rsidR="003B3F8E">
        <w:t xml:space="preserve">  </w:t>
      </w:r>
      <w:r w:rsidR="00530203">
        <w:t>If the user selects a tile that is on the edge or corner of the gameboard, only the tile and the immediately surrounding tiles</w:t>
      </w:r>
      <w:r w:rsidR="000A6D3A">
        <w:t xml:space="preserve"> will be safely revealed—in this case, less than 9 tiles total will be </w:t>
      </w:r>
      <w:r w:rsidR="00AF039B">
        <w:t>safely revealed.  The flow of this use case follows:</w:t>
      </w:r>
    </w:p>
    <w:p w14:paraId="025F3280" w14:textId="7D36427A" w:rsidR="00AF039B" w:rsidRDefault="00AF039B" w:rsidP="00AF039B">
      <w:pPr>
        <w:pStyle w:val="BodyText"/>
        <w:numPr>
          <w:ilvl w:val="0"/>
          <w:numId w:val="24"/>
        </w:numPr>
      </w:pPr>
      <w:r>
        <w:t>Player visits the Minesweeper page</w:t>
      </w:r>
    </w:p>
    <w:p w14:paraId="35E9875B" w14:textId="78EC8E8F" w:rsidR="00AF039B" w:rsidRDefault="00AF039B" w:rsidP="00AF039B">
      <w:pPr>
        <w:pStyle w:val="BodyText"/>
        <w:numPr>
          <w:ilvl w:val="1"/>
          <w:numId w:val="24"/>
        </w:numPr>
      </w:pPr>
      <w:r>
        <w:t>Player selects the number of mines to place on the board, and the level of difficulty</w:t>
      </w:r>
    </w:p>
    <w:p w14:paraId="17CB4856" w14:textId="1201B971" w:rsidR="00AF039B" w:rsidRPr="0017776A" w:rsidRDefault="00A763B0" w:rsidP="00AF039B">
      <w:pPr>
        <w:pStyle w:val="BodyText"/>
        <w:numPr>
          <w:ilvl w:val="0"/>
          <w:numId w:val="24"/>
        </w:numPr>
      </w:pPr>
      <w:r w:rsidRPr="0017776A">
        <w:t xml:space="preserve">At any point during the game, the user can choose to use the </w:t>
      </w:r>
      <w:r w:rsidR="0015458A" w:rsidRPr="0017776A">
        <w:t xml:space="preserve">Safe </w:t>
      </w:r>
      <w:r w:rsidRPr="0017776A">
        <w:t>Reveal feature only once.</w:t>
      </w:r>
      <w:r w:rsidR="0074307C" w:rsidRPr="0017776A">
        <w:t xml:space="preserve">  After selecting the </w:t>
      </w:r>
      <w:r w:rsidR="0024222F" w:rsidRPr="0017776A">
        <w:t>“Use 3x3 Reveal” button</w:t>
      </w:r>
      <w:r w:rsidR="0017776A" w:rsidRPr="0017776A">
        <w:t xml:space="preserve"> and selecting the </w:t>
      </w:r>
      <w:r w:rsidR="0074307C" w:rsidRPr="0017776A">
        <w:t xml:space="preserve">tile to apply the 3x3 grid </w:t>
      </w:r>
      <w:r w:rsidR="0017776A" w:rsidRPr="0017776A">
        <w:t xml:space="preserve">Safe </w:t>
      </w:r>
      <w:r w:rsidR="0074307C" w:rsidRPr="0017776A">
        <w:t>Reval,</w:t>
      </w:r>
      <w:r w:rsidR="009C6E21" w:rsidRPr="0017776A">
        <w:t xml:space="preserve"> the game will proceed with the feature.</w:t>
      </w:r>
    </w:p>
    <w:p w14:paraId="3003929C" w14:textId="1DD3B383" w:rsidR="009C6E21" w:rsidRDefault="009C6E21" w:rsidP="009C6E21">
      <w:pPr>
        <w:pStyle w:val="BodyText"/>
        <w:numPr>
          <w:ilvl w:val="1"/>
          <w:numId w:val="24"/>
        </w:numPr>
      </w:pPr>
      <w:r>
        <w:t>Any tiles within the Reveal grid containing a mine will remain covered, with a flag placed on them.</w:t>
      </w:r>
    </w:p>
    <w:p w14:paraId="17CA2FB4" w14:textId="16568173" w:rsidR="009C6E21" w:rsidRDefault="009C6E21" w:rsidP="009C6E21">
      <w:pPr>
        <w:pStyle w:val="BodyText"/>
        <w:numPr>
          <w:ilvl w:val="1"/>
          <w:numId w:val="24"/>
        </w:numPr>
      </w:pPr>
      <w:r>
        <w:t>Any tiles within the Reveal grid without a mine will be uncovered</w:t>
      </w:r>
      <w:r w:rsidR="00175EF0">
        <w:t>.</w:t>
      </w:r>
    </w:p>
    <w:p w14:paraId="0C2E5013" w14:textId="69C1DEB1" w:rsidR="00175EF0" w:rsidRDefault="00175EF0" w:rsidP="00175EF0">
      <w:pPr>
        <w:pStyle w:val="BodyText"/>
        <w:numPr>
          <w:ilvl w:val="0"/>
          <w:numId w:val="24"/>
        </w:numPr>
      </w:pPr>
      <w:r>
        <w:t xml:space="preserve">Depending on </w:t>
      </w:r>
      <w:r w:rsidR="00BC7F28">
        <w:t>what point the user is in the game, there are two outcomes:</w:t>
      </w:r>
    </w:p>
    <w:p w14:paraId="2115D2B4" w14:textId="13237CF6" w:rsidR="00BC7F28" w:rsidRDefault="00BC7F28" w:rsidP="00BC7F28">
      <w:pPr>
        <w:pStyle w:val="BodyText"/>
        <w:numPr>
          <w:ilvl w:val="1"/>
          <w:numId w:val="24"/>
        </w:numPr>
      </w:pPr>
      <w:r>
        <w:t>If there are still tiles without hidden mines to be uncovered, gameplay will continue.</w:t>
      </w:r>
    </w:p>
    <w:p w14:paraId="16CE46EF" w14:textId="47FAD5BE" w:rsidR="00BC7F28" w:rsidRDefault="00BC7F28" w:rsidP="00BC7F28">
      <w:pPr>
        <w:pStyle w:val="BodyText"/>
        <w:numPr>
          <w:ilvl w:val="1"/>
          <w:numId w:val="24"/>
        </w:numPr>
      </w:pPr>
      <w:r>
        <w:t xml:space="preserve">If after the Reveal feature is run, and there are no </w:t>
      </w:r>
      <w:r w:rsidR="00C36600">
        <w:t>mine-free tiles left to uncover, the player wins the game.</w:t>
      </w:r>
    </w:p>
    <w:p w14:paraId="051969F2" w14:textId="3FAD5B47" w:rsidR="00C23CBB" w:rsidRPr="009E14A2" w:rsidRDefault="00C23CBB" w:rsidP="007B6F72">
      <w:pPr>
        <w:pStyle w:val="BodyText"/>
      </w:pPr>
      <w:r>
        <w:t>Next, a UML Diagram was created, to help demonstrate the three main actions the</w:t>
      </w:r>
      <w:r w:rsidR="007B6F72">
        <w:t xml:space="preserve"> player can take, including how the Safe Reveal feature references the existing code to flip and flag tiles.</w:t>
      </w:r>
    </w:p>
    <w:p w14:paraId="500D0454" w14:textId="75F212BB" w:rsidR="00F134D2" w:rsidRDefault="00F134D2" w:rsidP="00F134D2">
      <w:pPr>
        <w:pStyle w:val="NormalWeb"/>
        <w:jc w:val="center"/>
      </w:pPr>
      <w:r>
        <w:lastRenderedPageBreak/>
        <w:fldChar w:fldCharType="begin"/>
      </w:r>
      <w:r>
        <w:instrText xml:space="preserve"> INCLUDEPICTURE "C:\\Users\\petma\\Downloads\\Select Number of Bombs (1).png" \* MERGEFORMATINET </w:instrText>
      </w:r>
      <w:r>
        <w:fldChar w:fldCharType="separate"/>
      </w:r>
      <w:r w:rsidR="00384707">
        <w:fldChar w:fldCharType="begin"/>
      </w:r>
      <w:r w:rsidR="00384707">
        <w:instrText xml:space="preserve"> </w:instrText>
      </w:r>
      <w:r w:rsidR="00384707">
        <w:instrText>INCLUDEPICTURE  "C:\\Users\\petma\\Downloads\\Select Number of Bombs (1).png" \* MERGEFORMATINET</w:instrText>
      </w:r>
      <w:r w:rsidR="00384707">
        <w:instrText xml:space="preserve"> </w:instrText>
      </w:r>
      <w:r w:rsidR="00384707">
        <w:fldChar w:fldCharType="separate"/>
      </w:r>
      <w:r w:rsidR="00384707">
        <w:pict w14:anchorId="044B190F">
          <v:shape id="_x0000_i1029" type="#_x0000_t75" alt="" style="width:437.15pt;height:262.3pt">
            <v:imagedata r:id="rId17" r:href="rId18"/>
          </v:shape>
        </w:pict>
      </w:r>
      <w:r w:rsidR="00384707">
        <w:fldChar w:fldCharType="end"/>
      </w:r>
      <w:r>
        <w:fldChar w:fldCharType="end"/>
      </w:r>
    </w:p>
    <w:p w14:paraId="0A85899A" w14:textId="093170D3" w:rsidR="00F134D2" w:rsidRPr="00F134D2" w:rsidRDefault="00F134D2" w:rsidP="00F134D2">
      <w:pPr>
        <w:pStyle w:val="NormalWeb"/>
        <w:jc w:val="center"/>
        <w:rPr>
          <w:i/>
          <w:iCs/>
        </w:rPr>
      </w:pPr>
      <w:r>
        <w:rPr>
          <w:i/>
          <w:iCs/>
        </w:rPr>
        <w:t xml:space="preserve">Fig. </w:t>
      </w:r>
      <w:r w:rsidR="006E7CA9">
        <w:rPr>
          <w:i/>
          <w:iCs/>
        </w:rPr>
        <w:t>5</w:t>
      </w:r>
      <w:r>
        <w:rPr>
          <w:i/>
          <w:iCs/>
        </w:rPr>
        <w:t>: UML diagram for the Use Case of the Safe Reveal feature.</w:t>
      </w:r>
    </w:p>
    <w:p w14:paraId="7BBF4A76" w14:textId="62CA67BA" w:rsidR="00D67126" w:rsidRPr="00A45823" w:rsidRDefault="00526B1A" w:rsidP="00C37914">
      <w:pPr>
        <w:pStyle w:val="BodyText"/>
      </w:pPr>
      <w:r>
        <w:t>This optional featu</w:t>
      </w:r>
      <w:r w:rsidR="00E850E3">
        <w:t>re can decrease the amount of time needed for the player to complete the game, a</w:t>
      </w:r>
      <w:r w:rsidR="00C37914">
        <w:t>s well as helping them work through a difficult portion of the board.</w:t>
      </w:r>
    </w:p>
    <w:p w14:paraId="19F9E8C5" w14:textId="7CA0CC9E" w:rsidR="00D67126" w:rsidRDefault="00D67126" w:rsidP="00EA2D6A">
      <w:pPr>
        <w:pStyle w:val="Heading1"/>
      </w:pPr>
      <w:bookmarkStart w:id="16" w:name="_Toc6187937"/>
      <w:r w:rsidRPr="00A45823">
        <w:t>Logical View</w:t>
      </w:r>
      <w:bookmarkEnd w:id="16"/>
      <w:r w:rsidRPr="00A45823">
        <w:t xml:space="preserve"> </w:t>
      </w:r>
    </w:p>
    <w:p w14:paraId="2A800DAA" w14:textId="2685DD84" w:rsidR="009D55EE" w:rsidRPr="009D55EE" w:rsidRDefault="009A479A" w:rsidP="009D55EE">
      <w:pPr>
        <w:pStyle w:val="BodyText"/>
      </w:pPr>
      <w:r>
        <w:t>The functions within JavaScript</w:t>
      </w:r>
      <w:r w:rsidR="0072197C">
        <w:t xml:space="preserve"> are the main logic for this Minesweeper Project.  In this section, we’ll briefly outline a few of the major functions, and what they accomplish to provide the game logi</w:t>
      </w:r>
      <w:r w:rsidR="00EA2D6A">
        <w:t>c.</w:t>
      </w:r>
    </w:p>
    <w:p w14:paraId="23639F9D" w14:textId="77777777" w:rsidR="00D67126" w:rsidRPr="00A45823" w:rsidRDefault="00D67126">
      <w:pPr>
        <w:pStyle w:val="Heading2"/>
      </w:pPr>
      <w:bookmarkStart w:id="17" w:name="_Toc6187938"/>
      <w:r w:rsidRPr="00A45823">
        <w:t>Overview</w:t>
      </w:r>
      <w:bookmarkEnd w:id="17"/>
    </w:p>
    <w:p w14:paraId="4104BAE4" w14:textId="7807E297" w:rsidR="00EA2D6A" w:rsidRPr="00EA2D6A" w:rsidRDefault="00EA2D6A" w:rsidP="00EA2D6A">
      <w:pPr>
        <w:pStyle w:val="BodyText"/>
      </w:pPr>
      <w:r>
        <w:t>This project has a single JavaScript file, broken down into different functions.</w:t>
      </w:r>
    </w:p>
    <w:p w14:paraId="4CB3543A" w14:textId="0F8CF97D" w:rsidR="00D67126" w:rsidRDefault="00D67126" w:rsidP="00373519">
      <w:pPr>
        <w:pStyle w:val="Heading2"/>
      </w:pPr>
      <w:bookmarkStart w:id="18" w:name="_Toc6187939"/>
      <w:r w:rsidRPr="00A45823">
        <w:t>Architecturally Significant Design</w:t>
      </w:r>
      <w:r w:rsidR="00CE44AF">
        <w:t xml:space="preserve"> Modules or</w:t>
      </w:r>
      <w:r w:rsidRPr="00A45823">
        <w:t xml:space="preserve"> Packages</w:t>
      </w:r>
      <w:bookmarkEnd w:id="18"/>
    </w:p>
    <w:tbl>
      <w:tblPr>
        <w:tblStyle w:val="TableGrid"/>
        <w:tblW w:w="0" w:type="auto"/>
        <w:tblInd w:w="720" w:type="dxa"/>
        <w:tblLook w:val="04A0" w:firstRow="1" w:lastRow="0" w:firstColumn="1" w:lastColumn="0" w:noHBand="0" w:noVBand="1"/>
      </w:tblPr>
      <w:tblGrid>
        <w:gridCol w:w="2088"/>
        <w:gridCol w:w="6768"/>
      </w:tblGrid>
      <w:tr w:rsidR="00CE3B17" w14:paraId="32702D03" w14:textId="77777777" w:rsidTr="00195117">
        <w:tc>
          <w:tcPr>
            <w:tcW w:w="2088" w:type="dxa"/>
            <w:shd w:val="clear" w:color="auto" w:fill="F2F2F2" w:themeFill="background1" w:themeFillShade="F2"/>
          </w:tcPr>
          <w:p w14:paraId="7E12976E" w14:textId="6FF952AC" w:rsidR="00CE3B17" w:rsidRPr="00195117" w:rsidRDefault="0005680C" w:rsidP="005E51F8">
            <w:pPr>
              <w:pStyle w:val="BodyText"/>
              <w:ind w:left="0"/>
              <w:rPr>
                <w:b/>
                <w:bCs/>
              </w:rPr>
            </w:pPr>
            <w:r w:rsidRPr="00195117">
              <w:rPr>
                <w:b/>
                <w:bCs/>
              </w:rPr>
              <w:t>Name</w:t>
            </w:r>
          </w:p>
        </w:tc>
        <w:tc>
          <w:tcPr>
            <w:tcW w:w="6768" w:type="dxa"/>
            <w:shd w:val="clear" w:color="auto" w:fill="F2F2F2" w:themeFill="background1" w:themeFillShade="F2"/>
          </w:tcPr>
          <w:p w14:paraId="2A484AF4" w14:textId="3B16DE86" w:rsidR="00CE3B17" w:rsidRPr="00195117" w:rsidRDefault="0005680C" w:rsidP="005E51F8">
            <w:pPr>
              <w:pStyle w:val="BodyText"/>
              <w:ind w:left="0"/>
              <w:rPr>
                <w:b/>
                <w:bCs/>
              </w:rPr>
            </w:pPr>
            <w:r w:rsidRPr="00195117">
              <w:rPr>
                <w:b/>
                <w:bCs/>
              </w:rPr>
              <w:t>Responsibility</w:t>
            </w:r>
          </w:p>
        </w:tc>
      </w:tr>
      <w:tr w:rsidR="00CE3B17" w14:paraId="724C3CD6" w14:textId="77777777" w:rsidTr="00195117">
        <w:tc>
          <w:tcPr>
            <w:tcW w:w="2088" w:type="dxa"/>
          </w:tcPr>
          <w:p w14:paraId="147B92AD" w14:textId="49B9E099" w:rsidR="00CE3B17" w:rsidRDefault="009B33C5" w:rsidP="005E51F8">
            <w:pPr>
              <w:pStyle w:val="BodyText"/>
              <w:ind w:left="0"/>
            </w:pPr>
            <w:proofErr w:type="spellStart"/>
            <w:r>
              <w:t>initializeBoard</w:t>
            </w:r>
            <w:proofErr w:type="spellEnd"/>
          </w:p>
        </w:tc>
        <w:tc>
          <w:tcPr>
            <w:tcW w:w="6768" w:type="dxa"/>
          </w:tcPr>
          <w:p w14:paraId="63B6AE5E" w14:textId="43412FB4" w:rsidR="00CE3B17" w:rsidRDefault="009B33C5" w:rsidP="005E51F8">
            <w:pPr>
              <w:pStyle w:val="BodyText"/>
              <w:ind w:left="0"/>
            </w:pPr>
            <w:r>
              <w:t>Populate the gameboard</w:t>
            </w:r>
            <w:r w:rsidR="00CC4BCB">
              <w:t xml:space="preserve"> helper</w:t>
            </w:r>
            <w:r w:rsidR="00B24581">
              <w:t xml:space="preserve">, called by </w:t>
            </w:r>
            <w:proofErr w:type="spellStart"/>
            <w:r w:rsidR="00B24581">
              <w:t>newGame</w:t>
            </w:r>
            <w:proofErr w:type="spellEnd"/>
          </w:p>
        </w:tc>
      </w:tr>
      <w:tr w:rsidR="009B33C5" w14:paraId="5D454303" w14:textId="77777777" w:rsidTr="00195117">
        <w:tc>
          <w:tcPr>
            <w:tcW w:w="2088" w:type="dxa"/>
          </w:tcPr>
          <w:p w14:paraId="6248DA6B" w14:textId="5DB1BD49" w:rsidR="009B33C5" w:rsidRDefault="009B33C5" w:rsidP="005E51F8">
            <w:pPr>
              <w:pStyle w:val="BodyText"/>
              <w:ind w:left="0"/>
            </w:pPr>
            <w:proofErr w:type="spellStart"/>
            <w:r>
              <w:t>initializeMineGrid</w:t>
            </w:r>
            <w:proofErr w:type="spellEnd"/>
          </w:p>
        </w:tc>
        <w:tc>
          <w:tcPr>
            <w:tcW w:w="6768" w:type="dxa"/>
          </w:tcPr>
          <w:p w14:paraId="1FF0359B" w14:textId="32CCFBFD" w:rsidR="009B33C5" w:rsidRDefault="00CC4BCB" w:rsidP="005E51F8">
            <w:pPr>
              <w:pStyle w:val="BodyText"/>
              <w:ind w:left="0"/>
            </w:pPr>
            <w:r>
              <w:t>Populate the gameboard helper</w:t>
            </w:r>
            <w:r w:rsidR="007330FF">
              <w:t xml:space="preserve">, called by </w:t>
            </w:r>
            <w:proofErr w:type="spellStart"/>
            <w:r w:rsidR="007330FF">
              <w:t>newGame</w:t>
            </w:r>
            <w:proofErr w:type="spellEnd"/>
          </w:p>
        </w:tc>
      </w:tr>
      <w:tr w:rsidR="00CC4BCB" w14:paraId="44045A0F" w14:textId="77777777" w:rsidTr="00195117">
        <w:tc>
          <w:tcPr>
            <w:tcW w:w="2088" w:type="dxa"/>
          </w:tcPr>
          <w:p w14:paraId="41BE78B9" w14:textId="77AB81E7" w:rsidR="00CC4BCB" w:rsidRDefault="00212E88" w:rsidP="005E51F8">
            <w:pPr>
              <w:pStyle w:val="BodyText"/>
              <w:ind w:left="0"/>
            </w:pPr>
            <w:proofErr w:type="spellStart"/>
            <w:r>
              <w:t>initializeFlagGrid</w:t>
            </w:r>
            <w:proofErr w:type="spellEnd"/>
          </w:p>
        </w:tc>
        <w:tc>
          <w:tcPr>
            <w:tcW w:w="6768" w:type="dxa"/>
          </w:tcPr>
          <w:p w14:paraId="432A2CC5" w14:textId="4F82AF34" w:rsidR="00CC4BCB" w:rsidRDefault="00212E88" w:rsidP="005E51F8">
            <w:pPr>
              <w:pStyle w:val="BodyText"/>
              <w:ind w:left="0"/>
            </w:pPr>
            <w:r>
              <w:t>Populate the gameboard helper</w:t>
            </w:r>
            <w:r w:rsidR="007330FF">
              <w:t xml:space="preserve">, called by </w:t>
            </w:r>
            <w:proofErr w:type="spellStart"/>
            <w:r w:rsidR="007330FF">
              <w:t>newGame</w:t>
            </w:r>
            <w:proofErr w:type="spellEnd"/>
          </w:p>
        </w:tc>
      </w:tr>
      <w:tr w:rsidR="00195117" w14:paraId="1488DE21" w14:textId="77777777" w:rsidTr="00195117">
        <w:tc>
          <w:tcPr>
            <w:tcW w:w="2088" w:type="dxa"/>
          </w:tcPr>
          <w:p w14:paraId="59BD6573" w14:textId="4FA4503A" w:rsidR="00195117" w:rsidRDefault="00195117" w:rsidP="005E51F8">
            <w:pPr>
              <w:pStyle w:val="BodyText"/>
              <w:ind w:left="0"/>
            </w:pPr>
            <w:proofErr w:type="spellStart"/>
            <w:r>
              <w:t>placeMines</w:t>
            </w:r>
            <w:proofErr w:type="spellEnd"/>
          </w:p>
        </w:tc>
        <w:tc>
          <w:tcPr>
            <w:tcW w:w="6768" w:type="dxa"/>
          </w:tcPr>
          <w:p w14:paraId="51E9E1D1" w14:textId="1505E784" w:rsidR="00195117" w:rsidRDefault="00195117" w:rsidP="005E51F8">
            <w:pPr>
              <w:pStyle w:val="BodyText"/>
              <w:ind w:left="0"/>
            </w:pPr>
            <w:r>
              <w:t xml:space="preserve">Randomly </w:t>
            </w:r>
            <w:proofErr w:type="gramStart"/>
            <w:r>
              <w:t>places</w:t>
            </w:r>
            <w:proofErr w:type="gramEnd"/>
            <w:r>
              <w:t xml:space="preserve"> the number of selected mines on the gameboard</w:t>
            </w:r>
          </w:p>
        </w:tc>
      </w:tr>
      <w:tr w:rsidR="00195117" w14:paraId="02AFE68D" w14:textId="77777777" w:rsidTr="00195117">
        <w:tc>
          <w:tcPr>
            <w:tcW w:w="2088" w:type="dxa"/>
          </w:tcPr>
          <w:p w14:paraId="1D5D6889" w14:textId="5A7839A2" w:rsidR="00195117" w:rsidRDefault="00195117" w:rsidP="005E51F8">
            <w:pPr>
              <w:pStyle w:val="BodyText"/>
              <w:ind w:left="0"/>
            </w:pPr>
            <w:proofErr w:type="spellStart"/>
            <w:r>
              <w:t>revealTile</w:t>
            </w:r>
            <w:proofErr w:type="spellEnd"/>
          </w:p>
        </w:tc>
        <w:tc>
          <w:tcPr>
            <w:tcW w:w="6768" w:type="dxa"/>
          </w:tcPr>
          <w:p w14:paraId="23800E43" w14:textId="44CC2BFA" w:rsidR="00195117" w:rsidRDefault="00CB008F" w:rsidP="005E51F8">
            <w:pPr>
              <w:pStyle w:val="BodyText"/>
              <w:ind w:left="0"/>
            </w:pPr>
            <w:r>
              <w:t>Helper u</w:t>
            </w:r>
            <w:r w:rsidR="007B45B1">
              <w:t>sed to flip a tile, also makes sure first tile selected does not contain a mine</w:t>
            </w:r>
          </w:p>
        </w:tc>
      </w:tr>
      <w:tr w:rsidR="007B45B1" w14:paraId="1B705241" w14:textId="77777777" w:rsidTr="00195117">
        <w:tc>
          <w:tcPr>
            <w:tcW w:w="2088" w:type="dxa"/>
          </w:tcPr>
          <w:p w14:paraId="2D29CFDF" w14:textId="20951074" w:rsidR="007B45B1" w:rsidRDefault="007B45B1" w:rsidP="005E51F8">
            <w:pPr>
              <w:pStyle w:val="BodyText"/>
              <w:ind w:left="0"/>
            </w:pPr>
            <w:proofErr w:type="spellStart"/>
            <w:r>
              <w:t>checkWin</w:t>
            </w:r>
            <w:proofErr w:type="spellEnd"/>
          </w:p>
        </w:tc>
        <w:tc>
          <w:tcPr>
            <w:tcW w:w="6768" w:type="dxa"/>
          </w:tcPr>
          <w:p w14:paraId="38186891" w14:textId="25E7241F" w:rsidR="007B45B1" w:rsidRDefault="00BC4247" w:rsidP="005E51F8">
            <w:pPr>
              <w:pStyle w:val="BodyText"/>
              <w:ind w:left="0"/>
            </w:pPr>
            <w:r>
              <w:t>Checks whether each non-mine cell has been revealed</w:t>
            </w:r>
          </w:p>
        </w:tc>
      </w:tr>
      <w:tr w:rsidR="00BC4247" w14:paraId="38DFC6C2" w14:textId="77777777" w:rsidTr="00195117">
        <w:tc>
          <w:tcPr>
            <w:tcW w:w="2088" w:type="dxa"/>
          </w:tcPr>
          <w:p w14:paraId="039E01E6" w14:textId="701C2A46" w:rsidR="00BC4247" w:rsidRDefault="00BC4247" w:rsidP="005E51F8">
            <w:pPr>
              <w:pStyle w:val="BodyText"/>
              <w:ind w:left="0"/>
            </w:pPr>
            <w:proofErr w:type="spellStart"/>
            <w:r>
              <w:t>flagCell</w:t>
            </w:r>
            <w:proofErr w:type="spellEnd"/>
          </w:p>
        </w:tc>
        <w:tc>
          <w:tcPr>
            <w:tcW w:w="6768" w:type="dxa"/>
          </w:tcPr>
          <w:p w14:paraId="5FBB8B67" w14:textId="4DBB9A9C" w:rsidR="00BC4247" w:rsidRDefault="00BC4247" w:rsidP="005E51F8">
            <w:pPr>
              <w:pStyle w:val="BodyText"/>
              <w:ind w:left="0"/>
            </w:pPr>
            <w:r>
              <w:t>Allows the user place flags</w:t>
            </w:r>
          </w:p>
        </w:tc>
      </w:tr>
      <w:tr w:rsidR="00BC4247" w14:paraId="261E454B" w14:textId="77777777" w:rsidTr="00195117">
        <w:tc>
          <w:tcPr>
            <w:tcW w:w="2088" w:type="dxa"/>
          </w:tcPr>
          <w:p w14:paraId="5D7FB2C0" w14:textId="24002388" w:rsidR="00BC4247" w:rsidRDefault="00BC4247" w:rsidP="005E51F8">
            <w:pPr>
              <w:pStyle w:val="BodyText"/>
              <w:ind w:left="0"/>
            </w:pPr>
            <w:proofErr w:type="spellStart"/>
            <w:r>
              <w:t>updateFlagCount</w:t>
            </w:r>
            <w:proofErr w:type="spellEnd"/>
          </w:p>
        </w:tc>
        <w:tc>
          <w:tcPr>
            <w:tcW w:w="6768" w:type="dxa"/>
          </w:tcPr>
          <w:p w14:paraId="06F95428" w14:textId="6EE903C6" w:rsidR="00BC4247" w:rsidRDefault="00BC4247" w:rsidP="005E51F8">
            <w:pPr>
              <w:pStyle w:val="BodyText"/>
              <w:ind w:left="0"/>
            </w:pPr>
            <w:r>
              <w:t>Updates the number of flags that have been placed</w:t>
            </w:r>
          </w:p>
        </w:tc>
      </w:tr>
      <w:tr w:rsidR="00B75DC6" w14:paraId="37DF4B0F" w14:textId="77777777" w:rsidTr="00195117">
        <w:tc>
          <w:tcPr>
            <w:tcW w:w="2088" w:type="dxa"/>
          </w:tcPr>
          <w:p w14:paraId="62821B7E" w14:textId="357CAD8A" w:rsidR="00B75DC6" w:rsidRDefault="00B75DC6" w:rsidP="005E51F8">
            <w:pPr>
              <w:pStyle w:val="BodyText"/>
              <w:ind w:left="0"/>
            </w:pPr>
            <w:proofErr w:type="spellStart"/>
            <w:r>
              <w:lastRenderedPageBreak/>
              <w:t>updateStopwatch</w:t>
            </w:r>
            <w:proofErr w:type="spellEnd"/>
          </w:p>
        </w:tc>
        <w:tc>
          <w:tcPr>
            <w:tcW w:w="6768" w:type="dxa"/>
          </w:tcPr>
          <w:p w14:paraId="346593AE" w14:textId="7897177C" w:rsidR="00B75DC6" w:rsidRDefault="006642BE" w:rsidP="005E51F8">
            <w:pPr>
              <w:pStyle w:val="BodyText"/>
              <w:ind w:left="0"/>
            </w:pPr>
            <w:r>
              <w:t>Tracks game duration</w:t>
            </w:r>
          </w:p>
        </w:tc>
      </w:tr>
      <w:tr w:rsidR="006642BE" w14:paraId="6AA2AE77" w14:textId="77777777" w:rsidTr="00195117">
        <w:tc>
          <w:tcPr>
            <w:tcW w:w="2088" w:type="dxa"/>
          </w:tcPr>
          <w:p w14:paraId="033AADBA" w14:textId="090395F9" w:rsidR="006642BE" w:rsidRDefault="006642BE" w:rsidP="005E51F8">
            <w:pPr>
              <w:pStyle w:val="BodyText"/>
              <w:ind w:left="0"/>
            </w:pPr>
            <w:proofErr w:type="spellStart"/>
            <w:r>
              <w:t>stopStopwatch</w:t>
            </w:r>
            <w:proofErr w:type="spellEnd"/>
          </w:p>
        </w:tc>
        <w:tc>
          <w:tcPr>
            <w:tcW w:w="6768" w:type="dxa"/>
          </w:tcPr>
          <w:p w14:paraId="7D276034" w14:textId="17ABE749" w:rsidR="006642BE" w:rsidRDefault="006642BE" w:rsidP="005E51F8">
            <w:pPr>
              <w:pStyle w:val="BodyText"/>
              <w:ind w:left="0"/>
            </w:pPr>
            <w:r>
              <w:t>Ends the stopwatch</w:t>
            </w:r>
          </w:p>
        </w:tc>
      </w:tr>
      <w:tr w:rsidR="007376EB" w14:paraId="2CF6A12E" w14:textId="77777777" w:rsidTr="00195117">
        <w:tc>
          <w:tcPr>
            <w:tcW w:w="2088" w:type="dxa"/>
          </w:tcPr>
          <w:p w14:paraId="40A2A7AE" w14:textId="3F48A992" w:rsidR="007376EB" w:rsidRDefault="007376EB" w:rsidP="005E51F8">
            <w:pPr>
              <w:pStyle w:val="BodyText"/>
              <w:ind w:left="0"/>
            </w:pPr>
            <w:proofErr w:type="spellStart"/>
            <w:r>
              <w:t>activateRevealAbility</w:t>
            </w:r>
            <w:proofErr w:type="spellEnd"/>
          </w:p>
        </w:tc>
        <w:tc>
          <w:tcPr>
            <w:tcW w:w="6768" w:type="dxa"/>
          </w:tcPr>
          <w:p w14:paraId="3B079547" w14:textId="55CD0B69" w:rsidR="007376EB" w:rsidRDefault="003C3155" w:rsidP="005E51F8">
            <w:pPr>
              <w:pStyle w:val="BodyText"/>
              <w:ind w:left="0"/>
            </w:pPr>
            <w:r>
              <w:t xml:space="preserve">Helper function to </w:t>
            </w:r>
            <w:proofErr w:type="spellStart"/>
            <w:r w:rsidR="004C21A8">
              <w:t>revealAbility</w:t>
            </w:r>
            <w:proofErr w:type="spellEnd"/>
            <w:r w:rsidR="00E35422">
              <w:t>, changes text on button to indicate usage</w:t>
            </w:r>
          </w:p>
        </w:tc>
      </w:tr>
      <w:tr w:rsidR="007376EB" w14:paraId="2A519871" w14:textId="77777777" w:rsidTr="00195117">
        <w:tc>
          <w:tcPr>
            <w:tcW w:w="2088" w:type="dxa"/>
          </w:tcPr>
          <w:p w14:paraId="70C5C601" w14:textId="641BCEBD" w:rsidR="007376EB" w:rsidRDefault="007376EB" w:rsidP="005E51F8">
            <w:pPr>
              <w:pStyle w:val="BodyText"/>
              <w:ind w:left="0"/>
            </w:pPr>
            <w:proofErr w:type="spellStart"/>
            <w:r>
              <w:t>revealAbilityTile</w:t>
            </w:r>
            <w:proofErr w:type="spellEnd"/>
          </w:p>
        </w:tc>
        <w:tc>
          <w:tcPr>
            <w:tcW w:w="6768" w:type="dxa"/>
          </w:tcPr>
          <w:p w14:paraId="6E4A0FEB" w14:textId="7A58E63F" w:rsidR="007376EB" w:rsidRDefault="00CB627D" w:rsidP="005E51F8">
            <w:pPr>
              <w:pStyle w:val="BodyText"/>
              <w:ind w:left="0"/>
            </w:pPr>
            <w:r>
              <w:t xml:space="preserve">Helper function to </w:t>
            </w:r>
            <w:proofErr w:type="spellStart"/>
            <w:r>
              <w:t>revealAbility</w:t>
            </w:r>
            <w:proofErr w:type="spellEnd"/>
          </w:p>
        </w:tc>
      </w:tr>
      <w:tr w:rsidR="00C6220D" w14:paraId="1A62D865" w14:textId="77777777" w:rsidTr="00195117">
        <w:tc>
          <w:tcPr>
            <w:tcW w:w="2088" w:type="dxa"/>
          </w:tcPr>
          <w:p w14:paraId="5E713C7A" w14:textId="5DE199D0" w:rsidR="00C6220D" w:rsidRDefault="00C6220D" w:rsidP="005E51F8">
            <w:pPr>
              <w:pStyle w:val="BodyText"/>
              <w:ind w:left="0"/>
            </w:pPr>
            <w:proofErr w:type="spellStart"/>
            <w:r>
              <w:t>revealAbility</w:t>
            </w:r>
            <w:proofErr w:type="spellEnd"/>
          </w:p>
        </w:tc>
        <w:tc>
          <w:tcPr>
            <w:tcW w:w="6768" w:type="dxa"/>
          </w:tcPr>
          <w:p w14:paraId="3929F9D9" w14:textId="7695A62E" w:rsidR="00C6220D" w:rsidRDefault="00C6220D" w:rsidP="005E51F8">
            <w:pPr>
              <w:pStyle w:val="BodyText"/>
              <w:ind w:left="0"/>
            </w:pPr>
            <w:r>
              <w:t>Used to run the Safe Reveal of the 3x3 grid</w:t>
            </w:r>
            <w:r>
              <w:t>, also c</w:t>
            </w:r>
            <w:r w:rsidR="004C21A8">
              <w:t xml:space="preserve">alls </w:t>
            </w:r>
            <w:proofErr w:type="spellStart"/>
            <w:r w:rsidR="004C21A8">
              <w:t>checkWin</w:t>
            </w:r>
            <w:proofErr w:type="spellEnd"/>
          </w:p>
        </w:tc>
      </w:tr>
      <w:tr w:rsidR="00BC4247" w14:paraId="6C7405F6" w14:textId="77777777" w:rsidTr="00195117">
        <w:tc>
          <w:tcPr>
            <w:tcW w:w="2088" w:type="dxa"/>
          </w:tcPr>
          <w:p w14:paraId="709F04A7" w14:textId="796A86BD" w:rsidR="00BC4247" w:rsidRDefault="00AE6E57" w:rsidP="005E51F8">
            <w:pPr>
              <w:pStyle w:val="BodyText"/>
              <w:ind w:left="0"/>
            </w:pPr>
            <w:proofErr w:type="spellStart"/>
            <w:r>
              <w:t>buildGrid</w:t>
            </w:r>
            <w:proofErr w:type="spellEnd"/>
          </w:p>
        </w:tc>
        <w:tc>
          <w:tcPr>
            <w:tcW w:w="6768" w:type="dxa"/>
          </w:tcPr>
          <w:p w14:paraId="1F827FF8" w14:textId="4ED95A52" w:rsidR="00BC4247" w:rsidRDefault="00ED7196" w:rsidP="005E51F8">
            <w:pPr>
              <w:pStyle w:val="BodyText"/>
              <w:ind w:left="0"/>
            </w:pPr>
            <w:r>
              <w:t>Aids in populating the gameboard</w:t>
            </w:r>
          </w:p>
        </w:tc>
      </w:tr>
      <w:tr w:rsidR="00ED7196" w14:paraId="5E99E319" w14:textId="77777777" w:rsidTr="00195117">
        <w:tc>
          <w:tcPr>
            <w:tcW w:w="2088" w:type="dxa"/>
          </w:tcPr>
          <w:p w14:paraId="008AF6C8" w14:textId="70A79E62" w:rsidR="00ED7196" w:rsidRDefault="00ED7196" w:rsidP="005E51F8">
            <w:pPr>
              <w:pStyle w:val="BodyText"/>
              <w:ind w:left="0"/>
            </w:pPr>
            <w:r>
              <w:t>render</w:t>
            </w:r>
          </w:p>
        </w:tc>
        <w:tc>
          <w:tcPr>
            <w:tcW w:w="6768" w:type="dxa"/>
          </w:tcPr>
          <w:p w14:paraId="6E2A0F4D" w14:textId="3A179359" w:rsidR="00ED7196" w:rsidRDefault="00ED7196" w:rsidP="005E51F8">
            <w:pPr>
              <w:pStyle w:val="BodyText"/>
              <w:ind w:left="0"/>
            </w:pPr>
            <w:r>
              <w:t xml:space="preserve">Updates the display based on the current state of the board and </w:t>
            </w:r>
            <w:proofErr w:type="spellStart"/>
            <w:r>
              <w:t>flagGrid</w:t>
            </w:r>
            <w:proofErr w:type="spellEnd"/>
          </w:p>
        </w:tc>
      </w:tr>
      <w:tr w:rsidR="00ED7196" w14:paraId="2D604C3A" w14:textId="77777777" w:rsidTr="00195117">
        <w:tc>
          <w:tcPr>
            <w:tcW w:w="2088" w:type="dxa"/>
          </w:tcPr>
          <w:p w14:paraId="1BED3F22" w14:textId="6BAD1727" w:rsidR="00ED7196" w:rsidRDefault="00ED7196" w:rsidP="005E51F8">
            <w:pPr>
              <w:pStyle w:val="BodyText"/>
              <w:ind w:left="0"/>
            </w:pPr>
            <w:proofErr w:type="spellStart"/>
            <w:r>
              <w:t>revealAllMines</w:t>
            </w:r>
            <w:proofErr w:type="spellEnd"/>
          </w:p>
        </w:tc>
        <w:tc>
          <w:tcPr>
            <w:tcW w:w="6768" w:type="dxa"/>
          </w:tcPr>
          <w:p w14:paraId="779BC1A2" w14:textId="1156F3BF" w:rsidR="00ED7196" w:rsidRDefault="0026464B" w:rsidP="005E51F8">
            <w:pPr>
              <w:pStyle w:val="BodyText"/>
              <w:ind w:left="0"/>
            </w:pPr>
            <w:r>
              <w:t>Reveal all the hidden mines on the gameboard</w:t>
            </w:r>
          </w:p>
        </w:tc>
      </w:tr>
      <w:tr w:rsidR="0026464B" w14:paraId="1F3CA5C7" w14:textId="77777777" w:rsidTr="00195117">
        <w:tc>
          <w:tcPr>
            <w:tcW w:w="2088" w:type="dxa"/>
          </w:tcPr>
          <w:p w14:paraId="3F9F78CB" w14:textId="42A1C5B2" w:rsidR="0026464B" w:rsidRDefault="0026464B" w:rsidP="005E51F8">
            <w:pPr>
              <w:pStyle w:val="BodyText"/>
              <w:ind w:left="0"/>
            </w:pPr>
            <w:proofErr w:type="spellStart"/>
            <w:r>
              <w:t>handleReveal</w:t>
            </w:r>
            <w:proofErr w:type="spellEnd"/>
          </w:p>
        </w:tc>
        <w:tc>
          <w:tcPr>
            <w:tcW w:w="6768" w:type="dxa"/>
          </w:tcPr>
          <w:p w14:paraId="63E9E680" w14:textId="5E00C80F" w:rsidR="0026464B" w:rsidRDefault="00CB008F" w:rsidP="005E51F8">
            <w:pPr>
              <w:pStyle w:val="BodyText"/>
              <w:ind w:left="0"/>
            </w:pPr>
            <w:r>
              <w:t xml:space="preserve">Calls </w:t>
            </w:r>
            <w:proofErr w:type="spellStart"/>
            <w:r>
              <w:t>revealTile</w:t>
            </w:r>
            <w:proofErr w:type="spellEnd"/>
            <w:r w:rsidR="0058793C">
              <w:t xml:space="preserve"> to check game if a mine was uncovered, </w:t>
            </w:r>
            <w:r w:rsidR="00BE62E7">
              <w:t xml:space="preserve">calls </w:t>
            </w:r>
            <w:proofErr w:type="spellStart"/>
            <w:r w:rsidR="00BE62E7">
              <w:t>revealAllMines</w:t>
            </w:r>
            <w:proofErr w:type="spellEnd"/>
            <w:r w:rsidR="00BE62E7">
              <w:t xml:space="preserve"> if game is over, and checks the current game status</w:t>
            </w:r>
          </w:p>
        </w:tc>
      </w:tr>
      <w:tr w:rsidR="00BE62E7" w14:paraId="014C2B66" w14:textId="77777777" w:rsidTr="00195117">
        <w:tc>
          <w:tcPr>
            <w:tcW w:w="2088" w:type="dxa"/>
          </w:tcPr>
          <w:p w14:paraId="56BBD60A" w14:textId="3208F2A0" w:rsidR="00BE62E7" w:rsidRDefault="00BE62E7" w:rsidP="005E51F8">
            <w:pPr>
              <w:pStyle w:val="BodyText"/>
              <w:ind w:left="0"/>
            </w:pPr>
            <w:proofErr w:type="spellStart"/>
            <w:r>
              <w:t>handleDoubleReveal</w:t>
            </w:r>
            <w:proofErr w:type="spellEnd"/>
          </w:p>
        </w:tc>
        <w:tc>
          <w:tcPr>
            <w:tcW w:w="6768" w:type="dxa"/>
          </w:tcPr>
          <w:p w14:paraId="7F0F1957" w14:textId="06FAA9AC" w:rsidR="00BE62E7" w:rsidRDefault="00BE62E7" w:rsidP="005E51F8">
            <w:pPr>
              <w:pStyle w:val="BodyText"/>
              <w:ind w:left="0"/>
            </w:pPr>
            <w:r>
              <w:t>Re</w:t>
            </w:r>
            <w:r w:rsidR="00764639">
              <w:t>veals surrounding tiles when a numbered tile is double-clicked</w:t>
            </w:r>
          </w:p>
        </w:tc>
      </w:tr>
      <w:tr w:rsidR="00764639" w14:paraId="386380A3" w14:textId="77777777" w:rsidTr="00195117">
        <w:tc>
          <w:tcPr>
            <w:tcW w:w="2088" w:type="dxa"/>
          </w:tcPr>
          <w:p w14:paraId="177A3683" w14:textId="3A399E75" w:rsidR="00764639" w:rsidRDefault="00764639" w:rsidP="005E51F8">
            <w:pPr>
              <w:pStyle w:val="BodyText"/>
              <w:ind w:left="0"/>
            </w:pPr>
            <w:proofErr w:type="spellStart"/>
            <w:r>
              <w:t>handleFlag</w:t>
            </w:r>
            <w:proofErr w:type="spellEnd"/>
          </w:p>
        </w:tc>
        <w:tc>
          <w:tcPr>
            <w:tcW w:w="6768" w:type="dxa"/>
          </w:tcPr>
          <w:p w14:paraId="468A080C" w14:textId="5F27C557" w:rsidR="00764639" w:rsidRDefault="00764639" w:rsidP="005E51F8">
            <w:pPr>
              <w:pStyle w:val="BodyText"/>
              <w:ind w:left="0"/>
            </w:pPr>
            <w:r>
              <w:t xml:space="preserve">Updates the </w:t>
            </w:r>
            <w:proofErr w:type="spellStart"/>
            <w:r>
              <w:t>flagGrid</w:t>
            </w:r>
            <w:proofErr w:type="spellEnd"/>
            <w:r>
              <w:t xml:space="preserve"> to track the flags placed, and the number of flags.</w:t>
            </w:r>
          </w:p>
        </w:tc>
      </w:tr>
      <w:tr w:rsidR="00764639" w14:paraId="6212A92F" w14:textId="77777777" w:rsidTr="00195117">
        <w:tc>
          <w:tcPr>
            <w:tcW w:w="2088" w:type="dxa"/>
          </w:tcPr>
          <w:p w14:paraId="38DCB112" w14:textId="3151EF04" w:rsidR="00764639" w:rsidRDefault="00764639" w:rsidP="005E51F8">
            <w:pPr>
              <w:pStyle w:val="BodyText"/>
              <w:ind w:left="0"/>
            </w:pPr>
            <w:proofErr w:type="spellStart"/>
            <w:r>
              <w:t>newGame</w:t>
            </w:r>
            <w:proofErr w:type="spellEnd"/>
          </w:p>
        </w:tc>
        <w:tc>
          <w:tcPr>
            <w:tcW w:w="6768" w:type="dxa"/>
          </w:tcPr>
          <w:p w14:paraId="0581DD47" w14:textId="2F3F5D55" w:rsidR="00764639" w:rsidRDefault="00764639" w:rsidP="005E51F8">
            <w:pPr>
              <w:pStyle w:val="BodyText"/>
              <w:ind w:left="0"/>
            </w:pPr>
            <w:proofErr w:type="gramStart"/>
            <w:r>
              <w:t>Starts</w:t>
            </w:r>
            <w:proofErr w:type="gramEnd"/>
            <w:r>
              <w:t xml:space="preserve"> a new</w:t>
            </w:r>
            <w:r w:rsidR="004422D2">
              <w:t xml:space="preserve"> game (default User Player)</w:t>
            </w:r>
          </w:p>
        </w:tc>
      </w:tr>
      <w:tr w:rsidR="004422D2" w14:paraId="3C1A1986" w14:textId="77777777" w:rsidTr="00195117">
        <w:tc>
          <w:tcPr>
            <w:tcW w:w="2088" w:type="dxa"/>
          </w:tcPr>
          <w:p w14:paraId="5C38E3B7" w14:textId="40A236EF" w:rsidR="004422D2" w:rsidRDefault="004422D2" w:rsidP="005E51F8">
            <w:pPr>
              <w:pStyle w:val="BodyText"/>
              <w:ind w:left="0"/>
            </w:pPr>
            <w:r>
              <w:t>hard</w:t>
            </w:r>
          </w:p>
        </w:tc>
        <w:tc>
          <w:tcPr>
            <w:tcW w:w="6768" w:type="dxa"/>
          </w:tcPr>
          <w:p w14:paraId="0D84D633" w14:textId="690F6E92" w:rsidR="004422D2" w:rsidRDefault="004422D2" w:rsidP="005E51F8">
            <w:pPr>
              <w:pStyle w:val="BodyText"/>
              <w:ind w:left="0"/>
            </w:pPr>
            <w:r>
              <w:t>Implements the AI Hard Mode</w:t>
            </w:r>
          </w:p>
        </w:tc>
      </w:tr>
      <w:tr w:rsidR="004422D2" w14:paraId="16545A4D" w14:textId="77777777" w:rsidTr="00195117">
        <w:tc>
          <w:tcPr>
            <w:tcW w:w="2088" w:type="dxa"/>
          </w:tcPr>
          <w:p w14:paraId="22E8C386" w14:textId="54468998" w:rsidR="004422D2" w:rsidRDefault="004422D2" w:rsidP="005E51F8">
            <w:pPr>
              <w:pStyle w:val="BodyText"/>
              <w:ind w:left="0"/>
            </w:pPr>
            <w:r>
              <w:t>medium</w:t>
            </w:r>
          </w:p>
        </w:tc>
        <w:tc>
          <w:tcPr>
            <w:tcW w:w="6768" w:type="dxa"/>
          </w:tcPr>
          <w:p w14:paraId="56A1C01F" w14:textId="3FCAF8A1" w:rsidR="004422D2" w:rsidRDefault="004422D2" w:rsidP="005E51F8">
            <w:pPr>
              <w:pStyle w:val="BodyText"/>
              <w:ind w:left="0"/>
            </w:pPr>
            <w:r>
              <w:t>Implements the AI Medium Mode</w:t>
            </w:r>
          </w:p>
        </w:tc>
      </w:tr>
      <w:tr w:rsidR="004422D2" w14:paraId="21EA888D" w14:textId="77777777" w:rsidTr="00195117">
        <w:tc>
          <w:tcPr>
            <w:tcW w:w="2088" w:type="dxa"/>
          </w:tcPr>
          <w:p w14:paraId="7C253E18" w14:textId="5F04DF80" w:rsidR="004422D2" w:rsidRDefault="004422D2" w:rsidP="005E51F8">
            <w:pPr>
              <w:pStyle w:val="BodyText"/>
              <w:ind w:left="0"/>
            </w:pPr>
            <w:r>
              <w:t>easy</w:t>
            </w:r>
          </w:p>
        </w:tc>
        <w:tc>
          <w:tcPr>
            <w:tcW w:w="6768" w:type="dxa"/>
          </w:tcPr>
          <w:p w14:paraId="3BCC266A" w14:textId="05215654" w:rsidR="004422D2" w:rsidRDefault="004422D2" w:rsidP="005E51F8">
            <w:pPr>
              <w:pStyle w:val="BodyText"/>
              <w:ind w:left="0"/>
            </w:pPr>
            <w:r>
              <w:t>Implements the AI Easy Mode</w:t>
            </w:r>
          </w:p>
        </w:tc>
      </w:tr>
      <w:tr w:rsidR="004422D2" w14:paraId="78169E83" w14:textId="77777777" w:rsidTr="00195117">
        <w:tc>
          <w:tcPr>
            <w:tcW w:w="2088" w:type="dxa"/>
          </w:tcPr>
          <w:p w14:paraId="4E3CC595" w14:textId="71776598" w:rsidR="004422D2" w:rsidRDefault="00E9023D" w:rsidP="005E51F8">
            <w:pPr>
              <w:pStyle w:val="BodyText"/>
              <w:ind w:left="0"/>
            </w:pPr>
            <w:proofErr w:type="spellStart"/>
            <w:r>
              <w:t>aiPlayer</w:t>
            </w:r>
            <w:proofErr w:type="spellEnd"/>
          </w:p>
        </w:tc>
        <w:tc>
          <w:tcPr>
            <w:tcW w:w="6768" w:type="dxa"/>
          </w:tcPr>
          <w:p w14:paraId="0C74CE2F" w14:textId="488696FA" w:rsidR="004422D2" w:rsidRDefault="00E9023D" w:rsidP="005E51F8">
            <w:pPr>
              <w:pStyle w:val="BodyText"/>
              <w:ind w:left="0"/>
            </w:pPr>
            <w:r>
              <w:t>Implements the AI Gameplay mode, where AI solves the gameboard instantly</w:t>
            </w:r>
          </w:p>
        </w:tc>
      </w:tr>
      <w:tr w:rsidR="00E9023D" w14:paraId="467B76D8" w14:textId="77777777" w:rsidTr="00195117">
        <w:tc>
          <w:tcPr>
            <w:tcW w:w="2088" w:type="dxa"/>
          </w:tcPr>
          <w:p w14:paraId="2C6EE168" w14:textId="2D3F41EB" w:rsidR="00E9023D" w:rsidRDefault="00E9023D" w:rsidP="005E51F8">
            <w:pPr>
              <w:pStyle w:val="BodyText"/>
              <w:ind w:left="0"/>
            </w:pPr>
            <w:proofErr w:type="spellStart"/>
            <w:r>
              <w:t>tagTeam</w:t>
            </w:r>
            <w:proofErr w:type="spellEnd"/>
          </w:p>
        </w:tc>
        <w:tc>
          <w:tcPr>
            <w:tcW w:w="6768" w:type="dxa"/>
          </w:tcPr>
          <w:p w14:paraId="34CA0DAD" w14:textId="00F344BE" w:rsidR="00E9023D" w:rsidRDefault="00E9023D" w:rsidP="005E51F8">
            <w:pPr>
              <w:pStyle w:val="BodyText"/>
              <w:ind w:left="0"/>
            </w:pPr>
            <w:r>
              <w:t>Implements the Tag-Team mode, where the user and AI take turns</w:t>
            </w:r>
          </w:p>
        </w:tc>
      </w:tr>
      <w:tr w:rsidR="00E9023D" w14:paraId="69C0FE66" w14:textId="77777777" w:rsidTr="00195117">
        <w:tc>
          <w:tcPr>
            <w:tcW w:w="2088" w:type="dxa"/>
          </w:tcPr>
          <w:p w14:paraId="45275272" w14:textId="31D229E6" w:rsidR="00E9023D" w:rsidRDefault="00D86707" w:rsidP="005E51F8">
            <w:pPr>
              <w:pStyle w:val="BodyText"/>
              <w:ind w:left="0"/>
            </w:pPr>
            <w:proofErr w:type="spellStart"/>
            <w:r>
              <w:t>updateDifficulty</w:t>
            </w:r>
            <w:proofErr w:type="spellEnd"/>
          </w:p>
        </w:tc>
        <w:tc>
          <w:tcPr>
            <w:tcW w:w="6768" w:type="dxa"/>
          </w:tcPr>
          <w:p w14:paraId="1092C5F5" w14:textId="13C892D2" w:rsidR="00E9023D" w:rsidRDefault="00D86707" w:rsidP="005E51F8">
            <w:pPr>
              <w:pStyle w:val="BodyText"/>
              <w:ind w:left="0"/>
            </w:pPr>
            <w:r>
              <w:t>Updates the text on the difficulty slider in index.html</w:t>
            </w:r>
          </w:p>
        </w:tc>
      </w:tr>
      <w:tr w:rsidR="00D86707" w14:paraId="0AF7A346" w14:textId="77777777" w:rsidTr="00195117">
        <w:tc>
          <w:tcPr>
            <w:tcW w:w="2088" w:type="dxa"/>
          </w:tcPr>
          <w:p w14:paraId="3F277C57" w14:textId="5C99774D" w:rsidR="00D86707" w:rsidRDefault="00D86707" w:rsidP="005E51F8">
            <w:pPr>
              <w:pStyle w:val="BodyText"/>
              <w:ind w:left="0"/>
            </w:pPr>
            <w:proofErr w:type="spellStart"/>
            <w:r>
              <w:t>userPlayer</w:t>
            </w:r>
            <w:proofErr w:type="spellEnd"/>
          </w:p>
        </w:tc>
        <w:tc>
          <w:tcPr>
            <w:tcW w:w="6768" w:type="dxa"/>
          </w:tcPr>
          <w:p w14:paraId="68D9EA1F" w14:textId="160F2DFE" w:rsidR="00D86707" w:rsidRDefault="00D86707" w:rsidP="005E51F8">
            <w:pPr>
              <w:pStyle w:val="BodyText"/>
              <w:ind w:left="0"/>
            </w:pPr>
            <w:r>
              <w:t>Game mode for single user player (default)</w:t>
            </w:r>
          </w:p>
        </w:tc>
      </w:tr>
    </w:tbl>
    <w:p w14:paraId="3E781918" w14:textId="77777777" w:rsidR="005E51F8" w:rsidRPr="005E51F8" w:rsidRDefault="005E51F8" w:rsidP="005E51F8">
      <w:pPr>
        <w:pStyle w:val="BodyText"/>
      </w:pPr>
    </w:p>
    <w:p w14:paraId="16B32205" w14:textId="77777777" w:rsidR="00D67126" w:rsidRPr="00A45823" w:rsidRDefault="00D67126">
      <w:pPr>
        <w:pStyle w:val="Heading1"/>
      </w:pPr>
      <w:bookmarkStart w:id="19" w:name="_Toc6187940"/>
      <w:r w:rsidRPr="00A45823">
        <w:t>Interface Description</w:t>
      </w:r>
      <w:bookmarkEnd w:id="19"/>
    </w:p>
    <w:p w14:paraId="02072EF3" w14:textId="77777777" w:rsidR="007E30D1" w:rsidRDefault="00BD5FFA" w:rsidP="00BD5FFA">
      <w:pPr>
        <w:pStyle w:val="BodyText"/>
      </w:pPr>
      <w:r>
        <w:t xml:space="preserve">The </w:t>
      </w:r>
      <w:r w:rsidR="00097724">
        <w:t xml:space="preserve">user interface for this project is through the HTML web page that the player accesses through the browser.  The user </w:t>
      </w:r>
      <w:r w:rsidR="00A111F2">
        <w:t xml:space="preserve">interacts with the </w:t>
      </w:r>
      <w:proofErr w:type="gramStart"/>
      <w:r w:rsidR="00A111F2">
        <w:t>back end</w:t>
      </w:r>
      <w:proofErr w:type="gramEnd"/>
      <w:r w:rsidR="00A111F2">
        <w:t xml:space="preserve"> game logic through the</w:t>
      </w:r>
      <w:r w:rsidR="007E30D1">
        <w:t xml:space="preserve"> following</w:t>
      </w:r>
      <w:r w:rsidR="00A111F2">
        <w:t xml:space="preserve"> inputs</w:t>
      </w:r>
      <w:r w:rsidR="007E30D1">
        <w:t>.</w:t>
      </w:r>
    </w:p>
    <w:p w14:paraId="7F11BBE4" w14:textId="62463B4F" w:rsidR="007E30D1" w:rsidRDefault="007E30D1" w:rsidP="00BD5FFA">
      <w:pPr>
        <w:pStyle w:val="BodyText"/>
      </w:pPr>
      <w:r>
        <w:t>The</w:t>
      </w:r>
      <w:r w:rsidR="00A111F2">
        <w:t xml:space="preserve"> number of mines</w:t>
      </w:r>
      <w:r>
        <w:t xml:space="preserve"> selected as input will output a </w:t>
      </w:r>
      <w:r w:rsidR="00C748B3">
        <w:t xml:space="preserve">2-D </w:t>
      </w:r>
      <w:r>
        <w:t>gameboard with the specified number of mines placed randomly</w:t>
      </w:r>
      <w:r w:rsidR="00C748B3">
        <w:t>.</w:t>
      </w:r>
    </w:p>
    <w:p w14:paraId="2B0AD4A8" w14:textId="10DD102D" w:rsidR="00C354AA" w:rsidRDefault="00C354AA" w:rsidP="00BD5FFA">
      <w:pPr>
        <w:pStyle w:val="BodyText"/>
      </w:pPr>
      <w:r>
        <w:t xml:space="preserve">The input of the mode selected (default is User Player) determines </w:t>
      </w:r>
      <w:r w:rsidR="00EE6A1B">
        <w:t>how the game will be played.  User Player allows the user to play the Minesweeper game with a single play</w:t>
      </w:r>
      <w:r w:rsidR="00243408">
        <w:t xml:space="preserve">er.  The Tag-Team mode will alternate turns with the user and the computer (AI), and the AI Player will solve the game </w:t>
      </w:r>
      <w:r w:rsidR="007F557D">
        <w:t>by itself.</w:t>
      </w:r>
    </w:p>
    <w:p w14:paraId="59267DC3" w14:textId="4E88718B" w:rsidR="007E30D1" w:rsidRDefault="00C748B3" w:rsidP="00BD5FFA">
      <w:pPr>
        <w:pStyle w:val="BodyText"/>
      </w:pPr>
      <w:r>
        <w:t xml:space="preserve">The input of </w:t>
      </w:r>
      <w:r w:rsidR="00A111F2">
        <w:t>AI difficulty</w:t>
      </w:r>
      <w:r>
        <w:t xml:space="preserve"> will adjust how</w:t>
      </w:r>
      <w:r w:rsidR="00C354AA">
        <w:t xml:space="preserve"> smart the AI player will be when the Tag-Team mode is selected (for details on these, see section 4).</w:t>
      </w:r>
    </w:p>
    <w:p w14:paraId="6D6A4D4A" w14:textId="221961BD" w:rsidR="008E5514" w:rsidRDefault="008E5514" w:rsidP="007B6705">
      <w:pPr>
        <w:pStyle w:val="BodyText"/>
      </w:pPr>
      <w:r>
        <w:t xml:space="preserve">The input of selecting the first tile will trigger the Stopwatch to begin </w:t>
      </w:r>
      <w:proofErr w:type="gramStart"/>
      <w:r>
        <w:t>counting up</w:t>
      </w:r>
      <w:proofErr w:type="gramEnd"/>
      <w:r>
        <w:t>, and the input of a final tile flip that indicates the end of the game will cause the Stopwatch to end.</w:t>
      </w:r>
    </w:p>
    <w:p w14:paraId="7352F145" w14:textId="23CE22F1" w:rsidR="007B6705" w:rsidRDefault="007B6705" w:rsidP="007B6705">
      <w:pPr>
        <w:pStyle w:val="BodyText"/>
      </w:pPr>
      <w:r>
        <w:t xml:space="preserve">The input of selecting the </w:t>
      </w:r>
      <w:r w:rsidR="00156807">
        <w:t>Safe Reveal (3x3 Grid Reveal) prompts the user to select the input of the tile they want to apply this special feature to, to help get through difficult portions of the board.</w:t>
      </w:r>
    </w:p>
    <w:p w14:paraId="392BD9C7" w14:textId="267ED16E" w:rsidR="00006F8F" w:rsidRDefault="00006F8F" w:rsidP="007B6705">
      <w:pPr>
        <w:pStyle w:val="BodyText"/>
      </w:pPr>
      <w:r>
        <w:lastRenderedPageBreak/>
        <w:t>Apart from the above, the remaining inputs from a standard Minesweeper game still appl</w:t>
      </w:r>
      <w:r w:rsidR="00361678">
        <w:t>y.  T</w:t>
      </w:r>
      <w:r>
        <w:t xml:space="preserve">he input of selecting a tile to uncover can produce </w:t>
      </w:r>
      <w:r w:rsidR="00361678">
        <w:t xml:space="preserve">any of the following outputs, depending on which tile was selected and the </w:t>
      </w:r>
      <w:proofErr w:type="gramStart"/>
      <w:r w:rsidR="00361678">
        <w:t>current status</w:t>
      </w:r>
      <w:proofErr w:type="gramEnd"/>
      <w:r w:rsidR="00361678">
        <w:t xml:space="preserve"> of the board:</w:t>
      </w:r>
    </w:p>
    <w:p w14:paraId="1473B0A3" w14:textId="3C862F99" w:rsidR="00361678" w:rsidRDefault="00F765BC" w:rsidP="00361678">
      <w:pPr>
        <w:pStyle w:val="BodyText"/>
        <w:numPr>
          <w:ilvl w:val="0"/>
          <w:numId w:val="33"/>
        </w:numPr>
      </w:pPr>
      <w:r>
        <w:t>If the tile has a mine hidden beneath it, the game ends, with a loss message displayed.</w:t>
      </w:r>
    </w:p>
    <w:p w14:paraId="6F71BEDC" w14:textId="727DDA39" w:rsidR="00F765BC" w:rsidRDefault="00F765BC" w:rsidP="00361678">
      <w:pPr>
        <w:pStyle w:val="BodyText"/>
        <w:numPr>
          <w:ilvl w:val="0"/>
          <w:numId w:val="33"/>
        </w:numPr>
      </w:pPr>
      <w:r>
        <w:t xml:space="preserve">If the tile does not have a mine under it, there are </w:t>
      </w:r>
      <w:r w:rsidR="00593FC5">
        <w:t>three outcomes:</w:t>
      </w:r>
    </w:p>
    <w:p w14:paraId="4416835B" w14:textId="0C2710DF" w:rsidR="00213787" w:rsidRDefault="00213787" w:rsidP="00593FC5">
      <w:pPr>
        <w:pStyle w:val="BodyText"/>
        <w:numPr>
          <w:ilvl w:val="1"/>
          <w:numId w:val="33"/>
        </w:numPr>
      </w:pPr>
      <w:r>
        <w:t>If the tile does not have any adjacent tiles that are uncovered</w:t>
      </w:r>
      <w:r w:rsidR="00D90590">
        <w:t xml:space="preserve"> and bomb free, only the selected tile will be uncovered.  A number will be displayed on the flipped tile, indicating the number of mines residing in the 8 tiles immediately surrounding it.</w:t>
      </w:r>
    </w:p>
    <w:p w14:paraId="165B69C3" w14:textId="1AE72335" w:rsidR="00593FC5" w:rsidRDefault="00593FC5" w:rsidP="00593FC5">
      <w:pPr>
        <w:pStyle w:val="BodyText"/>
        <w:numPr>
          <w:ilvl w:val="1"/>
          <w:numId w:val="33"/>
        </w:numPr>
      </w:pPr>
      <w:r>
        <w:t>If the tile has adjacent tiles to it that are uncovered and</w:t>
      </w:r>
      <w:r w:rsidR="00213787">
        <w:t xml:space="preserve"> do not have mines under them, they will be uncovered</w:t>
      </w:r>
      <w:r w:rsidR="00D90590">
        <w:t xml:space="preserve"> (recursively)</w:t>
      </w:r>
      <w:r w:rsidR="00213787">
        <w:t>.  A number will be displayed on each tile, indicating the number of mines residing in the 8 tiles immediately surrounding it.</w:t>
      </w:r>
    </w:p>
    <w:p w14:paraId="35983EBE" w14:textId="71B823F0" w:rsidR="00BF1F75" w:rsidRDefault="00BF1F75" w:rsidP="00593FC5">
      <w:pPr>
        <w:pStyle w:val="BodyText"/>
        <w:numPr>
          <w:ilvl w:val="1"/>
          <w:numId w:val="33"/>
        </w:numPr>
      </w:pPr>
      <w:r>
        <w:t>If the tile selected to flip is the last of the remaining mine-free tiles to be uncovered, the user wins the game,</w:t>
      </w:r>
      <w:r w:rsidR="0020711E">
        <w:t xml:space="preserve"> with a win message displayed.</w:t>
      </w:r>
    </w:p>
    <w:p w14:paraId="7759C103" w14:textId="043C4131" w:rsidR="00D67126" w:rsidRPr="00A45823" w:rsidRDefault="00D67126">
      <w:pPr>
        <w:pStyle w:val="Heading1"/>
      </w:pPr>
      <w:bookmarkStart w:id="20" w:name="_Toc6187942"/>
      <w:r w:rsidRPr="00A45823">
        <w:t>Quality</w:t>
      </w:r>
      <w:bookmarkEnd w:id="20"/>
      <w:r w:rsidRPr="00A45823">
        <w:t xml:space="preserve"> </w:t>
      </w:r>
    </w:p>
    <w:p w14:paraId="20E178EF" w14:textId="2580C84F" w:rsidR="00F54EE9" w:rsidRDefault="00F54EE9" w:rsidP="00F54EE9">
      <w:pPr>
        <w:pStyle w:val="BodyText"/>
      </w:pPr>
      <w:r>
        <w:t>Measures were taken to provide additional documentation, including</w:t>
      </w:r>
      <w:r w:rsidR="00D710F3">
        <w:t xml:space="preserve"> within the code by members of our team, within the Weekly Meeting Logs, and this Software Architecture: New Features document.</w:t>
      </w:r>
      <w:r w:rsidR="00DD7FD5">
        <w:t xml:space="preserve">  </w:t>
      </w:r>
    </w:p>
    <w:p w14:paraId="5E71E464" w14:textId="3C170898" w:rsidR="002B6230" w:rsidRDefault="007B6705" w:rsidP="00F54EE9">
      <w:pPr>
        <w:pStyle w:val="BodyText"/>
      </w:pPr>
      <w:r>
        <w:t>If this project were to be publicly hosted on the internet, it would be easy to use and portable.</w:t>
      </w:r>
    </w:p>
    <w:p w14:paraId="7F266EB2" w14:textId="22728E2B" w:rsidR="00905624" w:rsidRPr="00F54EE9" w:rsidRDefault="00905624" w:rsidP="00F54EE9">
      <w:pPr>
        <w:pStyle w:val="BodyText"/>
      </w:pPr>
      <w:r>
        <w:t>Following the previous team’s work, this program should be straightforward to extend and maintain in the future, due to the separate</w:t>
      </w:r>
      <w:r w:rsidR="002B6230">
        <w:t xml:space="preserve"> files for user interface (HTML) and the backend (JavaScript).</w:t>
      </w:r>
    </w:p>
    <w:sectPr w:rsidR="00905624" w:rsidRPr="00F54EE9">
      <w:headerReference w:type="default" r:id="rId19"/>
      <w:footerReference w:type="default" r:id="rId20"/>
      <w:headerReference w:type="first" r:id="rId21"/>
      <w:footerReference w:type="first" r:id="rId22"/>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34C20" w14:textId="77777777" w:rsidR="00384707" w:rsidRDefault="00384707">
      <w:pPr>
        <w:spacing w:line="240" w:lineRule="auto"/>
      </w:pPr>
      <w:r>
        <w:separator/>
      </w:r>
    </w:p>
  </w:endnote>
  <w:endnote w:type="continuationSeparator" w:id="0">
    <w:p w14:paraId="4D3C5898" w14:textId="77777777" w:rsidR="00384707" w:rsidRDefault="003847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198D" w14:textId="77777777" w:rsidR="00D67126" w:rsidRDefault="00D67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8C2052" w14:textId="77777777" w:rsidR="00D67126" w:rsidRDefault="00D6712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D67126" w14:paraId="4A56A6DC" w14:textId="77777777">
      <w:tc>
        <w:tcPr>
          <w:tcW w:w="3162" w:type="dxa"/>
          <w:tcBorders>
            <w:top w:val="nil"/>
            <w:left w:val="nil"/>
            <w:bottom w:val="nil"/>
            <w:right w:val="nil"/>
          </w:tcBorders>
        </w:tcPr>
        <w:p w14:paraId="164E9E92" w14:textId="77777777" w:rsidR="00D67126" w:rsidRDefault="00D67126">
          <w:pPr>
            <w:ind w:right="360"/>
          </w:pPr>
          <w:r>
            <w:t>Confidential</w:t>
          </w:r>
        </w:p>
      </w:tc>
      <w:tc>
        <w:tcPr>
          <w:tcW w:w="3162" w:type="dxa"/>
          <w:tcBorders>
            <w:top w:val="nil"/>
            <w:left w:val="nil"/>
            <w:bottom w:val="nil"/>
            <w:right w:val="nil"/>
          </w:tcBorders>
        </w:tcPr>
        <w:p w14:paraId="6125FFC2" w14:textId="5D78451C" w:rsidR="00D67126" w:rsidRDefault="00D67126">
          <w:pPr>
            <w:jc w:val="center"/>
          </w:pPr>
          <w:r>
            <w:sym w:font="Symbol" w:char="F0D3"/>
          </w:r>
          <w:r w:rsidR="00B20B34">
            <w:t>Group 25</w:t>
          </w:r>
          <w:r>
            <w:t xml:space="preserve">, </w:t>
          </w:r>
          <w:r>
            <w:fldChar w:fldCharType="begin"/>
          </w:r>
          <w:r>
            <w:instrText xml:space="preserve"> DATE \@ "yyyy" </w:instrText>
          </w:r>
          <w:r>
            <w:fldChar w:fldCharType="separate"/>
          </w:r>
          <w:r w:rsidR="00B75DC6">
            <w:rPr>
              <w:noProof/>
            </w:rPr>
            <w:t>2026</w:t>
          </w:r>
          <w:r>
            <w:fldChar w:fldCharType="end"/>
          </w:r>
        </w:p>
      </w:tc>
      <w:tc>
        <w:tcPr>
          <w:tcW w:w="3162" w:type="dxa"/>
          <w:tcBorders>
            <w:top w:val="nil"/>
            <w:left w:val="nil"/>
            <w:bottom w:val="nil"/>
            <w:right w:val="nil"/>
          </w:tcBorders>
        </w:tcPr>
        <w:p w14:paraId="09D1A293" w14:textId="77777777" w:rsidR="00D67126" w:rsidRDefault="00D67126">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A45823">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A45823">
            <w:rPr>
              <w:rStyle w:val="PageNumber"/>
              <w:noProof/>
            </w:rPr>
            <w:t>5</w:t>
          </w:r>
          <w:r>
            <w:rPr>
              <w:rStyle w:val="PageNumber"/>
            </w:rPr>
            <w:fldChar w:fldCharType="end"/>
          </w:r>
        </w:p>
      </w:tc>
    </w:tr>
  </w:tbl>
  <w:p w14:paraId="794C2E5E" w14:textId="77777777" w:rsidR="00D67126" w:rsidRDefault="00D671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089C" w14:textId="77777777" w:rsidR="00D67126" w:rsidRDefault="00D671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E1ADE" w14:textId="77777777" w:rsidR="00384707" w:rsidRDefault="00384707">
      <w:pPr>
        <w:spacing w:line="240" w:lineRule="auto"/>
      </w:pPr>
      <w:r>
        <w:separator/>
      </w:r>
    </w:p>
  </w:footnote>
  <w:footnote w:type="continuationSeparator" w:id="0">
    <w:p w14:paraId="1445A1F1" w14:textId="77777777" w:rsidR="00384707" w:rsidRDefault="0038470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DFC55" w14:textId="77777777" w:rsidR="00D67126" w:rsidRDefault="00D67126">
    <w:pPr>
      <w:rPr>
        <w:sz w:val="24"/>
      </w:rPr>
    </w:pPr>
  </w:p>
  <w:p w14:paraId="43161CF3" w14:textId="77777777" w:rsidR="00D67126" w:rsidRDefault="00D67126">
    <w:pPr>
      <w:pBdr>
        <w:top w:val="single" w:sz="6" w:space="1" w:color="auto"/>
      </w:pBdr>
      <w:rPr>
        <w:sz w:val="24"/>
      </w:rPr>
    </w:pPr>
  </w:p>
  <w:p w14:paraId="42616879" w14:textId="2F7A59DB" w:rsidR="00D67126" w:rsidRDefault="00457942">
    <w:pPr>
      <w:pBdr>
        <w:bottom w:val="single" w:sz="6" w:space="1" w:color="auto"/>
      </w:pBdr>
      <w:jc w:val="right"/>
      <w:rPr>
        <w:rFonts w:ascii="Arial" w:hAnsi="Arial"/>
        <w:b/>
        <w:sz w:val="36"/>
      </w:rPr>
    </w:pPr>
    <w:r>
      <w:rPr>
        <w:rFonts w:ascii="Arial" w:hAnsi="Arial"/>
        <w:b/>
        <w:sz w:val="36"/>
      </w:rPr>
      <w:t>Group 25</w:t>
    </w:r>
  </w:p>
  <w:p w14:paraId="2DF1CDC3" w14:textId="77777777" w:rsidR="00D67126" w:rsidRDefault="00D67126">
    <w:pPr>
      <w:pBdr>
        <w:bottom w:val="single" w:sz="6" w:space="1" w:color="auto"/>
      </w:pBdr>
      <w:jc w:val="right"/>
      <w:rPr>
        <w:sz w:val="24"/>
      </w:rPr>
    </w:pPr>
  </w:p>
  <w:p w14:paraId="306F8995" w14:textId="77777777" w:rsidR="00D67126" w:rsidRDefault="00D671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D67126" w14:paraId="3E802A93" w14:textId="77777777">
      <w:tc>
        <w:tcPr>
          <w:tcW w:w="6379" w:type="dxa"/>
        </w:tcPr>
        <w:p w14:paraId="5248BBB6" w14:textId="642120F4" w:rsidR="00D67126" w:rsidRDefault="00457942">
          <w:r>
            <w:t>Project 2: Enhance Another Team’s Minesweeper</w:t>
          </w:r>
        </w:p>
      </w:tc>
      <w:tc>
        <w:tcPr>
          <w:tcW w:w="3179" w:type="dxa"/>
        </w:tcPr>
        <w:p w14:paraId="4B560810" w14:textId="6E3A5C64" w:rsidR="00D67126" w:rsidRDefault="00D67126">
          <w:pPr>
            <w:tabs>
              <w:tab w:val="left" w:pos="1135"/>
            </w:tabs>
            <w:spacing w:before="40"/>
            <w:ind w:right="68"/>
          </w:pPr>
          <w:r>
            <w:t xml:space="preserve">  Version:           1.</w:t>
          </w:r>
          <w:r w:rsidR="00955232">
            <w:t>1</w:t>
          </w:r>
        </w:p>
      </w:tc>
    </w:tr>
    <w:tr w:rsidR="00D67126" w14:paraId="30EDB1C5" w14:textId="77777777">
      <w:tc>
        <w:tcPr>
          <w:tcW w:w="6379" w:type="dxa"/>
        </w:tcPr>
        <w:p w14:paraId="55EE1E4C" w14:textId="3D6DCA1C" w:rsidR="00D67126" w:rsidRDefault="00CE44AF">
          <w:fldSimple w:instr=" TITLE  \* MERGEFORMAT ">
            <w:r>
              <w:t>Software Architecture Document</w:t>
            </w:r>
          </w:fldSimple>
        </w:p>
      </w:tc>
      <w:tc>
        <w:tcPr>
          <w:tcW w:w="3179" w:type="dxa"/>
        </w:tcPr>
        <w:p w14:paraId="2B0D1BBB" w14:textId="02BE91E0" w:rsidR="00D67126" w:rsidRDefault="00D67126">
          <w:r>
            <w:t xml:space="preserve">  Date</w:t>
          </w:r>
          <w:proofErr w:type="gramStart"/>
          <w:r>
            <w:t xml:space="preserve">:  </w:t>
          </w:r>
          <w:r w:rsidR="00457942">
            <w:t>0</w:t>
          </w:r>
          <w:r w:rsidR="00955232">
            <w:t>8</w:t>
          </w:r>
          <w:proofErr w:type="gramEnd"/>
          <w:r w:rsidR="00457942">
            <w:t>/</w:t>
          </w:r>
          <w:r w:rsidR="00F05403">
            <w:t>OCT/26</w:t>
          </w:r>
        </w:p>
      </w:tc>
    </w:tr>
    <w:tr w:rsidR="00D67126" w14:paraId="39357FF6" w14:textId="77777777">
      <w:tc>
        <w:tcPr>
          <w:tcW w:w="9558" w:type="dxa"/>
          <w:gridSpan w:val="2"/>
        </w:tcPr>
        <w:p w14:paraId="29C9AE6E" w14:textId="5E55BF0D" w:rsidR="00D67126" w:rsidRDefault="00B20B34">
          <w:r>
            <w:t>1</w:t>
          </w:r>
        </w:p>
      </w:tc>
    </w:tr>
  </w:tbl>
  <w:p w14:paraId="547ADD94" w14:textId="77777777" w:rsidR="00D67126" w:rsidRDefault="00D671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C1CBC" w14:textId="77777777" w:rsidR="00D67126" w:rsidRDefault="00D671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45966EB"/>
    <w:multiLevelType w:val="hybridMultilevel"/>
    <w:tmpl w:val="493CF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AF53A5"/>
    <w:multiLevelType w:val="hybridMultilevel"/>
    <w:tmpl w:val="3716A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5EE"/>
    <w:multiLevelType w:val="hybridMultilevel"/>
    <w:tmpl w:val="B62EA4BC"/>
    <w:lvl w:ilvl="0" w:tplc="FBC2D198">
      <w:start w:val="1"/>
      <w:numFmt w:val="bullet"/>
      <w:lvlText w:val="-"/>
      <w:lvlJc w:val="left"/>
      <w:pPr>
        <w:ind w:left="72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1023BFB"/>
    <w:multiLevelType w:val="multilevel"/>
    <w:tmpl w:val="A3B85E6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654398F"/>
    <w:multiLevelType w:val="hybridMultilevel"/>
    <w:tmpl w:val="98601424"/>
    <w:lvl w:ilvl="0" w:tplc="FBC2D198">
      <w:start w:val="1"/>
      <w:numFmt w:val="bullet"/>
      <w:lvlText w:val="-"/>
      <w:lvlJc w:val="left"/>
      <w:pPr>
        <w:ind w:left="1467"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9"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3A7D5E"/>
    <w:multiLevelType w:val="hybridMultilevel"/>
    <w:tmpl w:val="C2408724"/>
    <w:lvl w:ilvl="0" w:tplc="F5A6921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2523EAC"/>
    <w:multiLevelType w:val="hybridMultilevel"/>
    <w:tmpl w:val="F4AE8338"/>
    <w:lvl w:ilvl="0" w:tplc="04090003">
      <w:start w:val="1"/>
      <w:numFmt w:val="bullet"/>
      <w:lvlText w:val="o"/>
      <w:lvlJc w:val="left"/>
      <w:pPr>
        <w:ind w:left="2437" w:hanging="360"/>
      </w:pPr>
      <w:rPr>
        <w:rFonts w:ascii="Courier New" w:hAnsi="Courier New" w:cs="Courier New" w:hint="default"/>
      </w:rPr>
    </w:lvl>
    <w:lvl w:ilvl="1" w:tplc="04090003" w:tentative="1">
      <w:start w:val="1"/>
      <w:numFmt w:val="bullet"/>
      <w:lvlText w:val="o"/>
      <w:lvlJc w:val="left"/>
      <w:pPr>
        <w:ind w:left="3157" w:hanging="360"/>
      </w:pPr>
      <w:rPr>
        <w:rFonts w:ascii="Courier New" w:hAnsi="Courier New" w:cs="Courier New" w:hint="default"/>
      </w:rPr>
    </w:lvl>
    <w:lvl w:ilvl="2" w:tplc="04090005" w:tentative="1">
      <w:start w:val="1"/>
      <w:numFmt w:val="bullet"/>
      <w:lvlText w:val=""/>
      <w:lvlJc w:val="left"/>
      <w:pPr>
        <w:ind w:left="3877" w:hanging="360"/>
      </w:pPr>
      <w:rPr>
        <w:rFonts w:ascii="Wingdings" w:hAnsi="Wingdings" w:hint="default"/>
      </w:rPr>
    </w:lvl>
    <w:lvl w:ilvl="3" w:tplc="04090001" w:tentative="1">
      <w:start w:val="1"/>
      <w:numFmt w:val="bullet"/>
      <w:lvlText w:val=""/>
      <w:lvlJc w:val="left"/>
      <w:pPr>
        <w:ind w:left="4597" w:hanging="360"/>
      </w:pPr>
      <w:rPr>
        <w:rFonts w:ascii="Symbol" w:hAnsi="Symbol" w:hint="default"/>
      </w:rPr>
    </w:lvl>
    <w:lvl w:ilvl="4" w:tplc="04090003" w:tentative="1">
      <w:start w:val="1"/>
      <w:numFmt w:val="bullet"/>
      <w:lvlText w:val="o"/>
      <w:lvlJc w:val="left"/>
      <w:pPr>
        <w:ind w:left="5317" w:hanging="360"/>
      </w:pPr>
      <w:rPr>
        <w:rFonts w:ascii="Courier New" w:hAnsi="Courier New" w:cs="Courier New" w:hint="default"/>
      </w:rPr>
    </w:lvl>
    <w:lvl w:ilvl="5" w:tplc="04090005" w:tentative="1">
      <w:start w:val="1"/>
      <w:numFmt w:val="bullet"/>
      <w:lvlText w:val=""/>
      <w:lvlJc w:val="left"/>
      <w:pPr>
        <w:ind w:left="6037" w:hanging="360"/>
      </w:pPr>
      <w:rPr>
        <w:rFonts w:ascii="Wingdings" w:hAnsi="Wingdings" w:hint="default"/>
      </w:rPr>
    </w:lvl>
    <w:lvl w:ilvl="6" w:tplc="04090001" w:tentative="1">
      <w:start w:val="1"/>
      <w:numFmt w:val="bullet"/>
      <w:lvlText w:val=""/>
      <w:lvlJc w:val="left"/>
      <w:pPr>
        <w:ind w:left="6757" w:hanging="360"/>
      </w:pPr>
      <w:rPr>
        <w:rFonts w:ascii="Symbol" w:hAnsi="Symbol" w:hint="default"/>
      </w:rPr>
    </w:lvl>
    <w:lvl w:ilvl="7" w:tplc="04090003" w:tentative="1">
      <w:start w:val="1"/>
      <w:numFmt w:val="bullet"/>
      <w:lvlText w:val="o"/>
      <w:lvlJc w:val="left"/>
      <w:pPr>
        <w:ind w:left="7477" w:hanging="360"/>
      </w:pPr>
      <w:rPr>
        <w:rFonts w:ascii="Courier New" w:hAnsi="Courier New" w:cs="Courier New" w:hint="default"/>
      </w:rPr>
    </w:lvl>
    <w:lvl w:ilvl="8" w:tplc="04090005" w:tentative="1">
      <w:start w:val="1"/>
      <w:numFmt w:val="bullet"/>
      <w:lvlText w:val=""/>
      <w:lvlJc w:val="left"/>
      <w:pPr>
        <w:ind w:left="8197" w:hanging="360"/>
      </w:pPr>
      <w:rPr>
        <w:rFonts w:ascii="Wingdings" w:hAnsi="Wingdings" w:hint="default"/>
      </w:rPr>
    </w:lvl>
  </w:abstractNum>
  <w:abstractNum w:abstractNumId="15"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D5776C9"/>
    <w:multiLevelType w:val="hybridMultilevel"/>
    <w:tmpl w:val="39746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44500"/>
    <w:multiLevelType w:val="hybridMultilevel"/>
    <w:tmpl w:val="9C68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79D6910"/>
    <w:multiLevelType w:val="hybridMultilevel"/>
    <w:tmpl w:val="3DA66B80"/>
    <w:lvl w:ilvl="0" w:tplc="89284D5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C9186F"/>
    <w:multiLevelType w:val="hybridMultilevel"/>
    <w:tmpl w:val="27DEE77A"/>
    <w:lvl w:ilvl="0" w:tplc="66BCB35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7A84AE0"/>
    <w:multiLevelType w:val="hybridMultilevel"/>
    <w:tmpl w:val="542EBF7A"/>
    <w:lvl w:ilvl="0" w:tplc="FBC2D198">
      <w:start w:val="1"/>
      <w:numFmt w:val="bullet"/>
      <w:lvlText w:val="-"/>
      <w:lvlJc w:val="left"/>
      <w:pPr>
        <w:ind w:left="2037"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757" w:hanging="360"/>
      </w:pPr>
      <w:rPr>
        <w:rFonts w:ascii="Courier New" w:hAnsi="Courier New" w:cs="Courier New" w:hint="default"/>
      </w:rPr>
    </w:lvl>
    <w:lvl w:ilvl="2" w:tplc="04090005" w:tentative="1">
      <w:start w:val="1"/>
      <w:numFmt w:val="bullet"/>
      <w:lvlText w:val=""/>
      <w:lvlJc w:val="left"/>
      <w:pPr>
        <w:ind w:left="3477" w:hanging="360"/>
      </w:pPr>
      <w:rPr>
        <w:rFonts w:ascii="Wingdings" w:hAnsi="Wingdings" w:hint="default"/>
      </w:rPr>
    </w:lvl>
    <w:lvl w:ilvl="3" w:tplc="04090001" w:tentative="1">
      <w:start w:val="1"/>
      <w:numFmt w:val="bullet"/>
      <w:lvlText w:val=""/>
      <w:lvlJc w:val="left"/>
      <w:pPr>
        <w:ind w:left="4197" w:hanging="360"/>
      </w:pPr>
      <w:rPr>
        <w:rFonts w:ascii="Symbol" w:hAnsi="Symbol" w:hint="default"/>
      </w:rPr>
    </w:lvl>
    <w:lvl w:ilvl="4" w:tplc="04090003" w:tentative="1">
      <w:start w:val="1"/>
      <w:numFmt w:val="bullet"/>
      <w:lvlText w:val="o"/>
      <w:lvlJc w:val="left"/>
      <w:pPr>
        <w:ind w:left="4917" w:hanging="360"/>
      </w:pPr>
      <w:rPr>
        <w:rFonts w:ascii="Courier New" w:hAnsi="Courier New" w:cs="Courier New" w:hint="default"/>
      </w:rPr>
    </w:lvl>
    <w:lvl w:ilvl="5" w:tplc="04090005" w:tentative="1">
      <w:start w:val="1"/>
      <w:numFmt w:val="bullet"/>
      <w:lvlText w:val=""/>
      <w:lvlJc w:val="left"/>
      <w:pPr>
        <w:ind w:left="5637" w:hanging="360"/>
      </w:pPr>
      <w:rPr>
        <w:rFonts w:ascii="Wingdings" w:hAnsi="Wingdings" w:hint="default"/>
      </w:rPr>
    </w:lvl>
    <w:lvl w:ilvl="6" w:tplc="04090001" w:tentative="1">
      <w:start w:val="1"/>
      <w:numFmt w:val="bullet"/>
      <w:lvlText w:val=""/>
      <w:lvlJc w:val="left"/>
      <w:pPr>
        <w:ind w:left="6357" w:hanging="360"/>
      </w:pPr>
      <w:rPr>
        <w:rFonts w:ascii="Symbol" w:hAnsi="Symbol" w:hint="default"/>
      </w:rPr>
    </w:lvl>
    <w:lvl w:ilvl="7" w:tplc="04090003" w:tentative="1">
      <w:start w:val="1"/>
      <w:numFmt w:val="bullet"/>
      <w:lvlText w:val="o"/>
      <w:lvlJc w:val="left"/>
      <w:pPr>
        <w:ind w:left="7077" w:hanging="360"/>
      </w:pPr>
      <w:rPr>
        <w:rFonts w:ascii="Courier New" w:hAnsi="Courier New" w:cs="Courier New" w:hint="default"/>
      </w:rPr>
    </w:lvl>
    <w:lvl w:ilvl="8" w:tplc="04090005" w:tentative="1">
      <w:start w:val="1"/>
      <w:numFmt w:val="bullet"/>
      <w:lvlText w:val=""/>
      <w:lvlJc w:val="left"/>
      <w:pPr>
        <w:ind w:left="7797" w:hanging="360"/>
      </w:pPr>
      <w:rPr>
        <w:rFonts w:ascii="Wingdings" w:hAnsi="Wingdings" w:hint="default"/>
      </w:rPr>
    </w:lvl>
  </w:abstractNum>
  <w:abstractNum w:abstractNumId="3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1392541645">
    <w:abstractNumId w:val="0"/>
  </w:num>
  <w:num w:numId="2" w16cid:durableId="1018235884">
    <w:abstractNumId w:val="16"/>
  </w:num>
  <w:num w:numId="3" w16cid:durableId="2127961893">
    <w:abstractNumId w:val="31"/>
  </w:num>
  <w:num w:numId="4" w16cid:durableId="1976328774">
    <w:abstractNumId w:val="23"/>
  </w:num>
  <w:num w:numId="5" w16cid:durableId="1575972744">
    <w:abstractNumId w:val="22"/>
  </w:num>
  <w:num w:numId="6" w16cid:durableId="15210988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775704577">
    <w:abstractNumId w:val="2"/>
  </w:num>
  <w:num w:numId="8" w16cid:durableId="1457212300">
    <w:abstractNumId w:val="29"/>
  </w:num>
  <w:num w:numId="9" w16cid:durableId="2020042611">
    <w:abstractNumId w:val="6"/>
  </w:num>
  <w:num w:numId="10" w16cid:durableId="2144229941">
    <w:abstractNumId w:val="17"/>
  </w:num>
  <w:num w:numId="11" w16cid:durableId="1825392636">
    <w:abstractNumId w:val="15"/>
  </w:num>
  <w:num w:numId="12" w16cid:durableId="1373772660">
    <w:abstractNumId w:val="28"/>
  </w:num>
  <w:num w:numId="13" w16cid:durableId="1937903031">
    <w:abstractNumId w:val="13"/>
  </w:num>
  <w:num w:numId="14" w16cid:durableId="1752383342">
    <w:abstractNumId w:val="9"/>
  </w:num>
  <w:num w:numId="15" w16cid:durableId="349988167">
    <w:abstractNumId w:val="27"/>
  </w:num>
  <w:num w:numId="16" w16cid:durableId="664280071">
    <w:abstractNumId w:val="21"/>
  </w:num>
  <w:num w:numId="17" w16cid:durableId="1752314264">
    <w:abstractNumId w:val="11"/>
  </w:num>
  <w:num w:numId="18" w16cid:durableId="1069495068">
    <w:abstractNumId w:val="20"/>
  </w:num>
  <w:num w:numId="19" w16cid:durableId="198542735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37556462">
    <w:abstractNumId w:val="12"/>
  </w:num>
  <w:num w:numId="21" w16cid:durableId="938172042">
    <w:abstractNumId w:val="26"/>
  </w:num>
  <w:num w:numId="22" w16cid:durableId="855926434">
    <w:abstractNumId w:val="7"/>
  </w:num>
  <w:num w:numId="23" w16cid:durableId="1002124864">
    <w:abstractNumId w:val="10"/>
  </w:num>
  <w:num w:numId="24" w16cid:durableId="2032107232">
    <w:abstractNumId w:val="25"/>
  </w:num>
  <w:num w:numId="25" w16cid:durableId="521823792">
    <w:abstractNumId w:val="3"/>
  </w:num>
  <w:num w:numId="26" w16cid:durableId="1752199046">
    <w:abstractNumId w:val="19"/>
  </w:num>
  <w:num w:numId="27" w16cid:durableId="1182626958">
    <w:abstractNumId w:val="18"/>
  </w:num>
  <w:num w:numId="28" w16cid:durableId="1819691372">
    <w:abstractNumId w:val="30"/>
  </w:num>
  <w:num w:numId="29" w16cid:durableId="1801026895">
    <w:abstractNumId w:val="8"/>
  </w:num>
  <w:num w:numId="30" w16cid:durableId="1009914928">
    <w:abstractNumId w:val="14"/>
  </w:num>
  <w:num w:numId="31" w16cid:durableId="408041495">
    <w:abstractNumId w:val="4"/>
  </w:num>
  <w:num w:numId="32" w16cid:durableId="1572809597">
    <w:abstractNumId w:val="5"/>
  </w:num>
  <w:num w:numId="33" w16cid:durableId="1113601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44AF"/>
    <w:rsid w:val="00004EE7"/>
    <w:rsid w:val="00006F8F"/>
    <w:rsid w:val="00026A32"/>
    <w:rsid w:val="00026B9D"/>
    <w:rsid w:val="00055FB3"/>
    <w:rsid w:val="0005680C"/>
    <w:rsid w:val="00071F92"/>
    <w:rsid w:val="00083A7E"/>
    <w:rsid w:val="00097724"/>
    <w:rsid w:val="000A6D3A"/>
    <w:rsid w:val="000D13A4"/>
    <w:rsid w:val="000D2B33"/>
    <w:rsid w:val="000F1062"/>
    <w:rsid w:val="000F1064"/>
    <w:rsid w:val="000F278E"/>
    <w:rsid w:val="0015458A"/>
    <w:rsid w:val="00156807"/>
    <w:rsid w:val="00162F86"/>
    <w:rsid w:val="001746AD"/>
    <w:rsid w:val="00175EF0"/>
    <w:rsid w:val="0017776A"/>
    <w:rsid w:val="00181652"/>
    <w:rsid w:val="00195117"/>
    <w:rsid w:val="001C20AB"/>
    <w:rsid w:val="001D0984"/>
    <w:rsid w:val="001E6539"/>
    <w:rsid w:val="001F1491"/>
    <w:rsid w:val="001F5A0D"/>
    <w:rsid w:val="001F6386"/>
    <w:rsid w:val="0020711E"/>
    <w:rsid w:val="00211F0C"/>
    <w:rsid w:val="00212E88"/>
    <w:rsid w:val="00213787"/>
    <w:rsid w:val="0023135A"/>
    <w:rsid w:val="0024222F"/>
    <w:rsid w:val="00243408"/>
    <w:rsid w:val="0026464B"/>
    <w:rsid w:val="002765D3"/>
    <w:rsid w:val="00290831"/>
    <w:rsid w:val="002B1279"/>
    <w:rsid w:val="002B4F75"/>
    <w:rsid w:val="002B6230"/>
    <w:rsid w:val="002E6796"/>
    <w:rsid w:val="002F054A"/>
    <w:rsid w:val="0031426C"/>
    <w:rsid w:val="00361678"/>
    <w:rsid w:val="00373519"/>
    <w:rsid w:val="00384707"/>
    <w:rsid w:val="003940D2"/>
    <w:rsid w:val="00396332"/>
    <w:rsid w:val="003A48A4"/>
    <w:rsid w:val="003B3F8E"/>
    <w:rsid w:val="003C3155"/>
    <w:rsid w:val="003E5B47"/>
    <w:rsid w:val="003F1447"/>
    <w:rsid w:val="003F2338"/>
    <w:rsid w:val="00403967"/>
    <w:rsid w:val="00434F3B"/>
    <w:rsid w:val="00435962"/>
    <w:rsid w:val="004422D2"/>
    <w:rsid w:val="00455858"/>
    <w:rsid w:val="00457942"/>
    <w:rsid w:val="004752F5"/>
    <w:rsid w:val="0047552D"/>
    <w:rsid w:val="0048630C"/>
    <w:rsid w:val="00490132"/>
    <w:rsid w:val="004A3B30"/>
    <w:rsid w:val="004B25C6"/>
    <w:rsid w:val="004C21A8"/>
    <w:rsid w:val="004E4701"/>
    <w:rsid w:val="004F2E07"/>
    <w:rsid w:val="005066A6"/>
    <w:rsid w:val="00511B82"/>
    <w:rsid w:val="00526B1A"/>
    <w:rsid w:val="00530203"/>
    <w:rsid w:val="00540058"/>
    <w:rsid w:val="0058793C"/>
    <w:rsid w:val="00593FC5"/>
    <w:rsid w:val="00595453"/>
    <w:rsid w:val="005959D5"/>
    <w:rsid w:val="005E51F8"/>
    <w:rsid w:val="005F14F8"/>
    <w:rsid w:val="005F39ED"/>
    <w:rsid w:val="005F798E"/>
    <w:rsid w:val="006171F8"/>
    <w:rsid w:val="00623520"/>
    <w:rsid w:val="00663CAC"/>
    <w:rsid w:val="006642BE"/>
    <w:rsid w:val="00677393"/>
    <w:rsid w:val="006E7A18"/>
    <w:rsid w:val="006E7CA9"/>
    <w:rsid w:val="007066D6"/>
    <w:rsid w:val="007079BC"/>
    <w:rsid w:val="0072197C"/>
    <w:rsid w:val="00725966"/>
    <w:rsid w:val="007330FF"/>
    <w:rsid w:val="007376EB"/>
    <w:rsid w:val="0074307C"/>
    <w:rsid w:val="00761F1B"/>
    <w:rsid w:val="00764639"/>
    <w:rsid w:val="00767508"/>
    <w:rsid w:val="00770A7E"/>
    <w:rsid w:val="007921D6"/>
    <w:rsid w:val="007A3ECA"/>
    <w:rsid w:val="007B45B1"/>
    <w:rsid w:val="007B6705"/>
    <w:rsid w:val="007B6F72"/>
    <w:rsid w:val="007B7DF7"/>
    <w:rsid w:val="007D6836"/>
    <w:rsid w:val="007E30D1"/>
    <w:rsid w:val="007F557D"/>
    <w:rsid w:val="0081417E"/>
    <w:rsid w:val="00816BC6"/>
    <w:rsid w:val="0086677E"/>
    <w:rsid w:val="00870131"/>
    <w:rsid w:val="00884B73"/>
    <w:rsid w:val="008A683B"/>
    <w:rsid w:val="008C4D70"/>
    <w:rsid w:val="008D6061"/>
    <w:rsid w:val="008E5514"/>
    <w:rsid w:val="008F0A9C"/>
    <w:rsid w:val="008F1C25"/>
    <w:rsid w:val="00905624"/>
    <w:rsid w:val="0094147E"/>
    <w:rsid w:val="00955232"/>
    <w:rsid w:val="00980C06"/>
    <w:rsid w:val="00984F15"/>
    <w:rsid w:val="009A1719"/>
    <w:rsid w:val="009A479A"/>
    <w:rsid w:val="009B33C5"/>
    <w:rsid w:val="009B50BD"/>
    <w:rsid w:val="009B5B81"/>
    <w:rsid w:val="009C51A5"/>
    <w:rsid w:val="009C6E21"/>
    <w:rsid w:val="009D55EE"/>
    <w:rsid w:val="009E14A2"/>
    <w:rsid w:val="00A04C3E"/>
    <w:rsid w:val="00A111F2"/>
    <w:rsid w:val="00A13A24"/>
    <w:rsid w:val="00A400E2"/>
    <w:rsid w:val="00A40EDC"/>
    <w:rsid w:val="00A4273E"/>
    <w:rsid w:val="00A4530F"/>
    <w:rsid w:val="00A45823"/>
    <w:rsid w:val="00A504DA"/>
    <w:rsid w:val="00A52CC6"/>
    <w:rsid w:val="00A5479F"/>
    <w:rsid w:val="00A763B0"/>
    <w:rsid w:val="00A94606"/>
    <w:rsid w:val="00AC6812"/>
    <w:rsid w:val="00AD0493"/>
    <w:rsid w:val="00AD556F"/>
    <w:rsid w:val="00AE6E57"/>
    <w:rsid w:val="00AF039B"/>
    <w:rsid w:val="00B20B34"/>
    <w:rsid w:val="00B24581"/>
    <w:rsid w:val="00B43B43"/>
    <w:rsid w:val="00B6488F"/>
    <w:rsid w:val="00B75DC6"/>
    <w:rsid w:val="00BC20FC"/>
    <w:rsid w:val="00BC4247"/>
    <w:rsid w:val="00BC7F28"/>
    <w:rsid w:val="00BD0703"/>
    <w:rsid w:val="00BD17A8"/>
    <w:rsid w:val="00BD3F6C"/>
    <w:rsid w:val="00BD430A"/>
    <w:rsid w:val="00BD5FFA"/>
    <w:rsid w:val="00BE62E7"/>
    <w:rsid w:val="00BF1F75"/>
    <w:rsid w:val="00C116ED"/>
    <w:rsid w:val="00C23CBB"/>
    <w:rsid w:val="00C31BEA"/>
    <w:rsid w:val="00C32BFF"/>
    <w:rsid w:val="00C354AA"/>
    <w:rsid w:val="00C3558E"/>
    <w:rsid w:val="00C36600"/>
    <w:rsid w:val="00C37914"/>
    <w:rsid w:val="00C6220D"/>
    <w:rsid w:val="00C7104B"/>
    <w:rsid w:val="00C748B3"/>
    <w:rsid w:val="00C80823"/>
    <w:rsid w:val="00CA66A5"/>
    <w:rsid w:val="00CB008F"/>
    <w:rsid w:val="00CB3D5D"/>
    <w:rsid w:val="00CB627D"/>
    <w:rsid w:val="00CB7324"/>
    <w:rsid w:val="00CC214E"/>
    <w:rsid w:val="00CC4BCB"/>
    <w:rsid w:val="00CE2B77"/>
    <w:rsid w:val="00CE3B17"/>
    <w:rsid w:val="00CE44AF"/>
    <w:rsid w:val="00D56BB8"/>
    <w:rsid w:val="00D67126"/>
    <w:rsid w:val="00D710F3"/>
    <w:rsid w:val="00D8071A"/>
    <w:rsid w:val="00D86707"/>
    <w:rsid w:val="00D90590"/>
    <w:rsid w:val="00D90ED2"/>
    <w:rsid w:val="00D943BD"/>
    <w:rsid w:val="00DA5BB0"/>
    <w:rsid w:val="00DB2058"/>
    <w:rsid w:val="00DD7FD5"/>
    <w:rsid w:val="00E133D8"/>
    <w:rsid w:val="00E26F47"/>
    <w:rsid w:val="00E35422"/>
    <w:rsid w:val="00E678BE"/>
    <w:rsid w:val="00E72D4F"/>
    <w:rsid w:val="00E850E3"/>
    <w:rsid w:val="00E86876"/>
    <w:rsid w:val="00E9023D"/>
    <w:rsid w:val="00E93FE0"/>
    <w:rsid w:val="00EA2D6A"/>
    <w:rsid w:val="00ED62D5"/>
    <w:rsid w:val="00ED7196"/>
    <w:rsid w:val="00EE6A1B"/>
    <w:rsid w:val="00F05403"/>
    <w:rsid w:val="00F06AB0"/>
    <w:rsid w:val="00F07959"/>
    <w:rsid w:val="00F07B6F"/>
    <w:rsid w:val="00F134D2"/>
    <w:rsid w:val="00F16DA7"/>
    <w:rsid w:val="00F27322"/>
    <w:rsid w:val="00F51B4A"/>
    <w:rsid w:val="00F54EE9"/>
    <w:rsid w:val="00F765BC"/>
    <w:rsid w:val="00FA5BDE"/>
    <w:rsid w:val="00FB291B"/>
    <w:rsid w:val="00FD4949"/>
    <w:rsid w:val="00FE1829"/>
    <w:rsid w:val="00FE4325"/>
    <w:rsid w:val="00FF5F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315022"/>
  <w15:chartTrackingRefBased/>
  <w15:docId w15:val="{8581D79D-F7C7-4CCE-80EC-4A02B0CE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701"/>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rPr>
      <w:color w:val="0000FF"/>
      <w:u w:val="single"/>
    </w:rPr>
  </w:style>
  <w:style w:type="character" w:styleId="Strong">
    <w:name w:val="Strong"/>
    <w:qFormat/>
    <w:rPr>
      <w:b/>
    </w:rPr>
  </w:style>
  <w:style w:type="character" w:styleId="FollowedHyperlink">
    <w:name w:val="FollowedHyperlink"/>
    <w:rPr>
      <w:color w:val="800080"/>
      <w:u w:val="single"/>
    </w:rPr>
  </w:style>
  <w:style w:type="paragraph" w:styleId="NormalWeb">
    <w:name w:val="Normal (Web)"/>
    <w:basedOn w:val="Normal"/>
    <w:uiPriority w:val="99"/>
    <w:semiHidden/>
    <w:unhideWhenUsed/>
    <w:rsid w:val="00770A7E"/>
    <w:pPr>
      <w:widowControl/>
      <w:spacing w:before="100" w:beforeAutospacing="1" w:after="100" w:afterAutospacing="1" w:line="240" w:lineRule="auto"/>
    </w:pPr>
    <w:rPr>
      <w:sz w:val="24"/>
      <w:szCs w:val="24"/>
    </w:rPr>
  </w:style>
  <w:style w:type="character" w:customStyle="1" w:styleId="BodyTextChar">
    <w:name w:val="Body Text Char"/>
    <w:basedOn w:val="DefaultParagraphFont"/>
    <w:link w:val="BodyText"/>
    <w:rsid w:val="00C23CBB"/>
  </w:style>
  <w:style w:type="table" w:styleId="TableGrid">
    <w:name w:val="Table Grid"/>
    <w:basedOn w:val="TableNormal"/>
    <w:uiPriority w:val="39"/>
    <w:rsid w:val="004E47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044025">
      <w:bodyDiv w:val="1"/>
      <w:marLeft w:val="0"/>
      <w:marRight w:val="0"/>
      <w:marTop w:val="0"/>
      <w:marBottom w:val="0"/>
      <w:divBdr>
        <w:top w:val="none" w:sz="0" w:space="0" w:color="auto"/>
        <w:left w:val="none" w:sz="0" w:space="0" w:color="auto"/>
        <w:bottom w:val="none" w:sz="0" w:space="0" w:color="auto"/>
        <w:right w:val="none" w:sz="0" w:space="0" w:color="auto"/>
      </w:divBdr>
      <w:divsChild>
        <w:div w:id="344283067">
          <w:marLeft w:val="0"/>
          <w:marRight w:val="0"/>
          <w:marTop w:val="0"/>
          <w:marBottom w:val="0"/>
          <w:divBdr>
            <w:top w:val="none" w:sz="0" w:space="0" w:color="auto"/>
            <w:left w:val="none" w:sz="0" w:space="0" w:color="auto"/>
            <w:bottom w:val="none" w:sz="0" w:space="0" w:color="auto"/>
            <w:right w:val="none" w:sz="0" w:space="0" w:color="auto"/>
          </w:divBdr>
          <w:divsChild>
            <w:div w:id="2050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file:///C:\Users\petma\Downloads\Select%20Number%20of%20Bombs%20(1).png"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file:///C:\Users\petma\Downloads\Select%20Number%20of%20Bombs%20(3).png"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file:///C:\Users\petma\Downloads\Select%20Number%20of%20Bombs.pn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file:///C:\Users\petma\Downloads\Select%20Number%20of%20Bombs%20(2).png"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upedu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B13C1-6E5D-43CE-BACB-1BB4B5F0D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upedu_sad.dot</Template>
  <TotalTime>1330</TotalTime>
  <Pages>13</Pages>
  <Words>2652</Words>
  <Characters>15117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hossai</dc:creator>
  <cp:keywords/>
  <dc:description/>
  <cp:lastModifiedBy>Hannah Prosch</cp:lastModifiedBy>
  <cp:revision>222</cp:revision>
  <cp:lastPrinted>1900-01-01T06:00:00Z</cp:lastPrinted>
  <dcterms:created xsi:type="dcterms:W3CDTF">2023-10-29T18:38:00Z</dcterms:created>
  <dcterms:modified xsi:type="dcterms:W3CDTF">2026-10-08T14:05:00Z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